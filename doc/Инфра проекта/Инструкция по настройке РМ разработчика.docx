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828" w:type="dxa"/>
        <w:tblLayout w:type="fixed"/>
        <w:tblLook w:val="01E0"/>
      </w:tblPr>
      <w:tblGrid>
        <w:gridCol w:w="4248"/>
        <w:gridCol w:w="5580"/>
      </w:tblGrid>
      <w:tr w:rsidR="00985F5E" w:rsidRPr="00344F55" w:rsidTr="00390EDD">
        <w:trPr>
          <w:trHeight w:val="718"/>
        </w:trPr>
        <w:tc>
          <w:tcPr>
            <w:tcW w:w="4248" w:type="dxa"/>
            <w:vMerge w:val="restart"/>
          </w:tcPr>
          <w:p w:rsidR="00985F5E" w:rsidRPr="00344F55" w:rsidRDefault="00237C7E" w:rsidP="00C42072">
            <w:r>
              <w:rPr>
                <w:rFonts w:cs="Arial"/>
                <w:noProof/>
              </w:rPr>
              <w:drawing>
                <wp:inline distT="0" distB="0" distL="0" distR="0">
                  <wp:extent cx="2552700" cy="1247775"/>
                  <wp:effectExtent l="19050" t="0" r="0" b="0"/>
                  <wp:docPr id="1" name="Рисунок 1" descr="it_New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t_New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2700" cy="1247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</w:tcPr>
          <w:p w:rsidR="00985F5E" w:rsidRPr="00390EDD" w:rsidRDefault="0018703F" w:rsidP="00390EDD">
            <w:pPr>
              <w:pStyle w:val="aff7"/>
              <w:jc w:val="right"/>
              <w:rPr>
                <w:sz w:val="32"/>
                <w:szCs w:val="32"/>
                <w:lang w:val="en-US"/>
              </w:rPr>
            </w:pPr>
            <w:r w:rsidRPr="00390EDD">
              <w:rPr>
                <w:lang w:val="en-US"/>
              </w:rPr>
              <w:t>CMJ</w:t>
            </w:r>
          </w:p>
        </w:tc>
      </w:tr>
      <w:tr w:rsidR="00985F5E" w:rsidRPr="00344F55" w:rsidTr="00390EDD">
        <w:trPr>
          <w:trHeight w:val="355"/>
        </w:trPr>
        <w:tc>
          <w:tcPr>
            <w:tcW w:w="4248" w:type="dxa"/>
            <w:vMerge/>
          </w:tcPr>
          <w:p w:rsidR="00985F5E" w:rsidRPr="00390EDD" w:rsidRDefault="00985F5E" w:rsidP="00C42072">
            <w:pPr>
              <w:rPr>
                <w:rFonts w:cs="Arial"/>
              </w:rPr>
            </w:pPr>
          </w:p>
        </w:tc>
        <w:tc>
          <w:tcPr>
            <w:tcW w:w="5580" w:type="dxa"/>
          </w:tcPr>
          <w:p w:rsidR="00985F5E" w:rsidRPr="008E1F4B" w:rsidRDefault="0018703F" w:rsidP="00390EDD">
            <w:pPr>
              <w:jc w:val="right"/>
              <w:rPr>
                <w:rStyle w:val="a7"/>
              </w:rPr>
            </w:pPr>
            <w:r w:rsidRPr="00390EDD">
              <w:rPr>
                <w:rFonts w:ascii="Arial" w:hAnsi="Arial" w:cs="Arial"/>
                <w:b/>
              </w:rPr>
              <w:t>Ифраструктура</w:t>
            </w:r>
          </w:p>
        </w:tc>
      </w:tr>
      <w:tr w:rsidR="00080D97" w:rsidRPr="00344F55" w:rsidTr="00390EDD">
        <w:trPr>
          <w:trHeight w:val="707"/>
        </w:trPr>
        <w:tc>
          <w:tcPr>
            <w:tcW w:w="4248" w:type="dxa"/>
            <w:vMerge/>
          </w:tcPr>
          <w:p w:rsidR="00080D97" w:rsidRPr="00390EDD" w:rsidRDefault="00080D97" w:rsidP="00C42072">
            <w:pPr>
              <w:rPr>
                <w:rFonts w:cs="Arial"/>
              </w:rPr>
            </w:pPr>
          </w:p>
        </w:tc>
        <w:tc>
          <w:tcPr>
            <w:tcW w:w="5580" w:type="dxa"/>
          </w:tcPr>
          <w:p w:rsidR="00080D97" w:rsidRPr="00390EDD" w:rsidRDefault="00080D97" w:rsidP="00390EDD">
            <w:pPr>
              <w:jc w:val="right"/>
              <w:rPr>
                <w:rStyle w:val="a7"/>
                <w:lang w:val="ru-RU"/>
              </w:rPr>
            </w:pPr>
            <w:r w:rsidRPr="008E1F4B">
              <w:rPr>
                <w:rStyle w:val="a7"/>
              </w:rPr>
              <w:t xml:space="preserve">версия </w:t>
            </w:r>
            <w:r w:rsidR="00B83E75" w:rsidRPr="00390EDD">
              <w:rPr>
                <w:rStyle w:val="a7"/>
                <w:lang w:val="ru-RU"/>
              </w:rPr>
              <w:t xml:space="preserve">документа </w:t>
            </w:r>
            <w:r w:rsidRPr="008E1F4B">
              <w:rPr>
                <w:rStyle w:val="a7"/>
              </w:rPr>
              <w:t>1.0</w:t>
            </w:r>
          </w:p>
          <w:p w:rsidR="005C4DB9" w:rsidRPr="005C4DB9" w:rsidRDefault="005C4DB9" w:rsidP="00390EDD">
            <w:pPr>
              <w:pStyle w:val="12"/>
              <w:ind w:firstLine="0"/>
              <w:jc w:val="right"/>
              <w:rPr>
                <w:rStyle w:val="a7"/>
              </w:rPr>
            </w:pPr>
            <w:r w:rsidRPr="005C4DB9">
              <w:rPr>
                <w:rStyle w:val="a7"/>
              </w:rPr>
              <w:t>редакция №</w:t>
            </w:r>
            <w:fldSimple w:instr=" DOCPROPERTY  RevisionNumber  \* MERGEFORMAT ">
              <w:r w:rsidR="00A246F8" w:rsidRPr="00A246F8">
                <w:rPr>
                  <w:rStyle w:val="a7"/>
                </w:rPr>
                <w:t>9</w:t>
              </w:r>
            </w:fldSimple>
            <w:r w:rsidRPr="005C4DB9">
              <w:rPr>
                <w:rStyle w:val="a7"/>
              </w:rPr>
              <w:t xml:space="preserve"> от </w:t>
            </w:r>
            <w:r w:rsidR="00D15C48" w:rsidRPr="005C4DB9">
              <w:rPr>
                <w:rStyle w:val="a7"/>
              </w:rPr>
              <w:fldChar w:fldCharType="begin"/>
            </w:r>
            <w:r w:rsidRPr="005C4DB9">
              <w:rPr>
                <w:rStyle w:val="a7"/>
              </w:rPr>
              <w:instrText xml:space="preserve"> SAVEDATE  \@ "dd.MM.yyyy"  \* MERGEFORMAT </w:instrText>
            </w:r>
            <w:r w:rsidR="00D15C48" w:rsidRPr="005C4DB9">
              <w:rPr>
                <w:rStyle w:val="a7"/>
              </w:rPr>
              <w:fldChar w:fldCharType="separate"/>
            </w:r>
            <w:r w:rsidR="00A246F8">
              <w:rPr>
                <w:rStyle w:val="a7"/>
                <w:noProof/>
              </w:rPr>
              <w:t>06.05.2013</w:t>
            </w:r>
            <w:r w:rsidR="00D15C48" w:rsidRPr="005C4DB9">
              <w:rPr>
                <w:rStyle w:val="a7"/>
              </w:rPr>
              <w:fldChar w:fldCharType="end"/>
            </w:r>
          </w:p>
          <w:p w:rsidR="005C4DB9" w:rsidRPr="00390EDD" w:rsidRDefault="005C4DB9" w:rsidP="00390EDD">
            <w:pPr>
              <w:jc w:val="right"/>
              <w:rPr>
                <w:rFonts w:ascii="Arial" w:hAnsi="Arial" w:cs="Arial"/>
                <w:b/>
              </w:rPr>
            </w:pPr>
          </w:p>
        </w:tc>
      </w:tr>
    </w:tbl>
    <w:p w:rsidR="008D7D11" w:rsidRDefault="008D7D11" w:rsidP="00C42072">
      <w:pPr>
        <w:rPr>
          <w:lang w:val="en-US"/>
        </w:rPr>
      </w:pPr>
    </w:p>
    <w:p w:rsidR="000279C9" w:rsidRDefault="000279C9" w:rsidP="00C42072"/>
    <w:p w:rsidR="00353524" w:rsidRDefault="00353524" w:rsidP="00C42072"/>
    <w:p w:rsidR="00353524" w:rsidRDefault="00353524" w:rsidP="00C42072"/>
    <w:p w:rsidR="00E67081" w:rsidRDefault="00E67081" w:rsidP="00C42072"/>
    <w:p w:rsidR="00E67081" w:rsidRDefault="00E67081" w:rsidP="00C42072"/>
    <w:p w:rsidR="00E67081" w:rsidRDefault="00E67081" w:rsidP="00C42072"/>
    <w:p w:rsidR="00353524" w:rsidRDefault="00353524" w:rsidP="00C42072"/>
    <w:p w:rsidR="00353524" w:rsidRDefault="00353524" w:rsidP="00C42072"/>
    <w:p w:rsidR="00353524" w:rsidRDefault="00353524" w:rsidP="00C42072"/>
    <w:p w:rsidR="00353524" w:rsidRPr="00353524" w:rsidRDefault="00353524" w:rsidP="00C42072"/>
    <w:p w:rsidR="000279C9" w:rsidRPr="008D7D11" w:rsidRDefault="000279C9" w:rsidP="00C42072">
      <w:pPr>
        <w:rPr>
          <w:lang w:val="en-US"/>
        </w:rPr>
      </w:pPr>
    </w:p>
    <w:p w:rsidR="00353524" w:rsidRPr="005C4DB9" w:rsidRDefault="0018703F" w:rsidP="00E67081">
      <w:pPr>
        <w:pStyle w:val="aff7"/>
      </w:pPr>
      <w:r>
        <w:t>Настройка рабочего места разработчика СМ</w:t>
      </w:r>
      <w:r>
        <w:rPr>
          <w:lang w:val="en-US"/>
        </w:rPr>
        <w:t>J</w:t>
      </w:r>
      <w:r w:rsidR="00E67081">
        <w:br/>
      </w:r>
    </w:p>
    <w:p w:rsidR="00353524" w:rsidRPr="00344F55" w:rsidRDefault="00950114" w:rsidP="006E07A6">
      <w:pPr>
        <w:pStyle w:val="12"/>
        <w:ind w:firstLine="0"/>
        <w:jc w:val="center"/>
      </w:pPr>
      <w:r w:rsidRPr="00344F55">
        <w:br w:type="page"/>
      </w:r>
      <w:r w:rsidR="00353524" w:rsidRPr="00344F55">
        <w:lastRenderedPageBreak/>
        <w:t>История изменений</w:t>
      </w:r>
    </w:p>
    <w:p w:rsidR="00353524" w:rsidRPr="004D5FDC" w:rsidRDefault="00353524" w:rsidP="00353524">
      <w:pPr>
        <w:pStyle w:val="12"/>
      </w:pPr>
    </w:p>
    <w:tbl>
      <w:tblPr>
        <w:tblW w:w="9778" w:type="dxa"/>
        <w:tblBorders>
          <w:top w:val="single" w:sz="4" w:space="0" w:color="auto"/>
          <w:left w:val="single" w:sz="12" w:space="0" w:color="auto"/>
          <w:bottom w:val="single" w:sz="4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1368"/>
        <w:gridCol w:w="900"/>
        <w:gridCol w:w="4860"/>
        <w:gridCol w:w="2650"/>
      </w:tblGrid>
      <w:tr w:rsidR="00353524" w:rsidRPr="00344F55" w:rsidTr="00390EDD">
        <w:tc>
          <w:tcPr>
            <w:tcW w:w="136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333399"/>
            </w:tcBorders>
            <w:shd w:val="clear" w:color="auto" w:fill="E6E6E6"/>
          </w:tcPr>
          <w:p w:rsidR="00353524" w:rsidRPr="00390EDD" w:rsidRDefault="00353524" w:rsidP="00390EDD">
            <w:pPr>
              <w:jc w:val="center"/>
              <w:rPr>
                <w:rFonts w:ascii="Arial" w:hAnsi="Arial"/>
                <w:b/>
                <w:sz w:val="18"/>
              </w:rPr>
            </w:pPr>
            <w:r w:rsidRPr="00390EDD">
              <w:rPr>
                <w:rFonts w:ascii="Arial" w:hAnsi="Arial"/>
                <w:b/>
                <w:sz w:val="18"/>
              </w:rPr>
              <w:t>Дата</w:t>
            </w:r>
          </w:p>
        </w:tc>
        <w:tc>
          <w:tcPr>
            <w:tcW w:w="900" w:type="dxa"/>
            <w:tcBorders>
              <w:top w:val="single" w:sz="12" w:space="0" w:color="auto"/>
              <w:left w:val="single" w:sz="4" w:space="0" w:color="333399"/>
              <w:bottom w:val="single" w:sz="12" w:space="0" w:color="auto"/>
              <w:right w:val="single" w:sz="4" w:space="0" w:color="333399"/>
            </w:tcBorders>
            <w:shd w:val="clear" w:color="auto" w:fill="E6E6E6"/>
          </w:tcPr>
          <w:p w:rsidR="00353524" w:rsidRPr="00390EDD" w:rsidRDefault="00353524" w:rsidP="00390EDD">
            <w:pPr>
              <w:jc w:val="center"/>
              <w:rPr>
                <w:rFonts w:ascii="Arial" w:hAnsi="Arial"/>
                <w:b/>
                <w:sz w:val="18"/>
              </w:rPr>
            </w:pPr>
            <w:r w:rsidRPr="00390EDD">
              <w:rPr>
                <w:rFonts w:ascii="Arial" w:hAnsi="Arial"/>
                <w:b/>
                <w:sz w:val="18"/>
              </w:rPr>
              <w:t>Версия</w:t>
            </w:r>
          </w:p>
        </w:tc>
        <w:tc>
          <w:tcPr>
            <w:tcW w:w="4860" w:type="dxa"/>
            <w:tcBorders>
              <w:top w:val="single" w:sz="12" w:space="0" w:color="auto"/>
              <w:left w:val="single" w:sz="4" w:space="0" w:color="333399"/>
              <w:bottom w:val="single" w:sz="12" w:space="0" w:color="auto"/>
              <w:right w:val="single" w:sz="4" w:space="0" w:color="333399"/>
            </w:tcBorders>
            <w:shd w:val="clear" w:color="auto" w:fill="E6E6E6"/>
          </w:tcPr>
          <w:p w:rsidR="00353524" w:rsidRPr="00390EDD" w:rsidRDefault="00353524" w:rsidP="00390EDD">
            <w:pPr>
              <w:jc w:val="center"/>
              <w:rPr>
                <w:rFonts w:ascii="Arial" w:hAnsi="Arial"/>
                <w:b/>
                <w:sz w:val="18"/>
              </w:rPr>
            </w:pPr>
            <w:r w:rsidRPr="00390EDD">
              <w:rPr>
                <w:rFonts w:ascii="Arial" w:hAnsi="Arial"/>
                <w:b/>
                <w:sz w:val="18"/>
              </w:rPr>
              <w:t>Описание</w:t>
            </w:r>
          </w:p>
        </w:tc>
        <w:tc>
          <w:tcPr>
            <w:tcW w:w="2650" w:type="dxa"/>
            <w:tcBorders>
              <w:top w:val="single" w:sz="12" w:space="0" w:color="auto"/>
              <w:left w:val="single" w:sz="4" w:space="0" w:color="333399"/>
              <w:bottom w:val="single" w:sz="12" w:space="0" w:color="auto"/>
              <w:right w:val="single" w:sz="12" w:space="0" w:color="auto"/>
            </w:tcBorders>
            <w:shd w:val="clear" w:color="auto" w:fill="E6E6E6"/>
          </w:tcPr>
          <w:p w:rsidR="00353524" w:rsidRPr="00390EDD" w:rsidRDefault="00353524" w:rsidP="00390EDD">
            <w:pPr>
              <w:jc w:val="center"/>
              <w:rPr>
                <w:rFonts w:ascii="Arial" w:hAnsi="Arial"/>
                <w:b/>
                <w:sz w:val="18"/>
              </w:rPr>
            </w:pPr>
            <w:r w:rsidRPr="00390EDD">
              <w:rPr>
                <w:rFonts w:ascii="Arial" w:hAnsi="Arial"/>
                <w:b/>
                <w:sz w:val="18"/>
              </w:rPr>
              <w:t>Автор</w:t>
            </w:r>
          </w:p>
        </w:tc>
      </w:tr>
      <w:tr w:rsidR="00353524" w:rsidRPr="00344F55" w:rsidTr="00390EDD">
        <w:tc>
          <w:tcPr>
            <w:tcW w:w="1368" w:type="dxa"/>
          </w:tcPr>
          <w:p w:rsidR="00353524" w:rsidRPr="00390EDD" w:rsidRDefault="00D15C48" w:rsidP="00EE57ED">
            <w:pPr>
              <w:rPr>
                <w:rFonts w:ascii="Arial" w:hAnsi="Arial"/>
                <w:sz w:val="18"/>
              </w:rPr>
            </w:pPr>
            <w:r w:rsidRPr="00390EDD">
              <w:rPr>
                <w:rFonts w:ascii="Arial" w:hAnsi="Arial"/>
                <w:sz w:val="18"/>
              </w:rPr>
              <w:fldChar w:fldCharType="begin"/>
            </w:r>
            <w:r w:rsidR="00353524" w:rsidRPr="00390EDD">
              <w:rPr>
                <w:rFonts w:ascii="Arial" w:hAnsi="Arial"/>
                <w:sz w:val="18"/>
              </w:rPr>
              <w:instrText xml:space="preserve"> CREATEDATE  \@ "dd.MM.yyyy"  \* MERGEFORMAT </w:instrText>
            </w:r>
            <w:r w:rsidRPr="00390EDD">
              <w:rPr>
                <w:rFonts w:ascii="Arial" w:hAnsi="Arial"/>
                <w:sz w:val="18"/>
              </w:rPr>
              <w:fldChar w:fldCharType="separate"/>
            </w:r>
            <w:r w:rsidR="00A246F8">
              <w:rPr>
                <w:rFonts w:ascii="Arial" w:hAnsi="Arial"/>
                <w:noProof/>
                <w:sz w:val="18"/>
              </w:rPr>
              <w:t>06.05.2013</w:t>
            </w:r>
            <w:r w:rsidRPr="00390EDD">
              <w:rPr>
                <w:rFonts w:ascii="Arial" w:hAnsi="Arial"/>
                <w:sz w:val="18"/>
              </w:rPr>
              <w:fldChar w:fldCharType="end"/>
            </w:r>
          </w:p>
        </w:tc>
        <w:tc>
          <w:tcPr>
            <w:tcW w:w="900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  <w:r w:rsidRPr="00390EDD">
              <w:rPr>
                <w:rFonts w:ascii="Arial" w:hAnsi="Arial"/>
                <w:sz w:val="18"/>
              </w:rPr>
              <w:t>1</w:t>
            </w:r>
          </w:p>
        </w:tc>
        <w:tc>
          <w:tcPr>
            <w:tcW w:w="4860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2650" w:type="dxa"/>
          </w:tcPr>
          <w:p w:rsidR="00353524" w:rsidRPr="00390EDD" w:rsidRDefault="00D15C48" w:rsidP="00EE57ED">
            <w:pPr>
              <w:rPr>
                <w:rFonts w:ascii="Arial" w:hAnsi="Arial"/>
                <w:sz w:val="18"/>
              </w:rPr>
            </w:pPr>
            <w:fldSimple w:instr=" AUTHOR  \* Caps  \* MERGEFORMAT ">
              <w:r w:rsidR="00A246F8" w:rsidRPr="00A246F8">
                <w:rPr>
                  <w:rFonts w:ascii="Arial" w:hAnsi="Arial"/>
                  <w:noProof/>
                  <w:sz w:val="18"/>
                </w:rPr>
                <w:t>Тугушев И.А.</w:t>
              </w:r>
            </w:fldSimple>
          </w:p>
        </w:tc>
      </w:tr>
      <w:tr w:rsidR="00353524" w:rsidRPr="00344F55" w:rsidTr="00390EDD">
        <w:tc>
          <w:tcPr>
            <w:tcW w:w="1368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900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4860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2650" w:type="dxa"/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</w:tr>
      <w:tr w:rsidR="00353524" w:rsidRPr="00344F55" w:rsidTr="00390EDD">
        <w:tc>
          <w:tcPr>
            <w:tcW w:w="1368" w:type="dxa"/>
            <w:tcBorders>
              <w:bottom w:val="single" w:sz="12" w:space="0" w:color="auto"/>
            </w:tcBorders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900" w:type="dxa"/>
            <w:tcBorders>
              <w:bottom w:val="single" w:sz="12" w:space="0" w:color="auto"/>
            </w:tcBorders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4860" w:type="dxa"/>
            <w:tcBorders>
              <w:bottom w:val="single" w:sz="12" w:space="0" w:color="auto"/>
            </w:tcBorders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  <w:tc>
          <w:tcPr>
            <w:tcW w:w="2650" w:type="dxa"/>
            <w:tcBorders>
              <w:bottom w:val="single" w:sz="12" w:space="0" w:color="auto"/>
            </w:tcBorders>
          </w:tcPr>
          <w:p w:rsidR="00353524" w:rsidRPr="00390EDD" w:rsidRDefault="00353524" w:rsidP="00EE57ED">
            <w:pPr>
              <w:rPr>
                <w:rFonts w:ascii="Arial" w:hAnsi="Arial"/>
                <w:sz w:val="18"/>
              </w:rPr>
            </w:pPr>
          </w:p>
        </w:tc>
      </w:tr>
    </w:tbl>
    <w:p w:rsidR="00353524" w:rsidRPr="00344F55" w:rsidRDefault="00353524" w:rsidP="00353524"/>
    <w:p w:rsidR="00950114" w:rsidRPr="00344F55" w:rsidRDefault="00353524" w:rsidP="00AA4284">
      <w:pPr>
        <w:pStyle w:val="aff7"/>
        <w:pBdr>
          <w:bottom w:val="single" w:sz="12" w:space="1" w:color="auto"/>
        </w:pBdr>
        <w:jc w:val="left"/>
      </w:pPr>
      <w:r>
        <w:br w:type="page"/>
      </w:r>
      <w:r w:rsidR="00950114" w:rsidRPr="00344F55">
        <w:lastRenderedPageBreak/>
        <w:t>Содержание</w:t>
      </w:r>
    </w:p>
    <w:p w:rsidR="00950114" w:rsidRPr="00344F55" w:rsidRDefault="00950114" w:rsidP="00950114">
      <w:pPr>
        <w:pStyle w:val="12"/>
      </w:pPr>
    </w:p>
    <w:p w:rsidR="00A246F8" w:rsidRDefault="00D15C48">
      <w:pPr>
        <w:pStyle w:val="1b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r w:rsidRPr="00D15C48">
        <w:fldChar w:fldCharType="begin"/>
      </w:r>
      <w:r w:rsidR="006B392A" w:rsidRPr="00344F55">
        <w:instrText xml:space="preserve"> TOC \o "1-3" \h \z \u </w:instrText>
      </w:r>
      <w:r w:rsidRPr="00D15C48">
        <w:fldChar w:fldCharType="separate"/>
      </w:r>
      <w:hyperlink w:anchor="_Toc355635053" w:history="1">
        <w:r w:rsidR="00A246F8" w:rsidRPr="006600CA">
          <w:rPr>
            <w:rStyle w:val="af4"/>
            <w:noProof/>
            <w:lang w:val="en-US"/>
          </w:rPr>
          <w:t>1.</w:t>
        </w:r>
        <w:r w:rsidR="00A246F8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="00A246F8" w:rsidRPr="006600CA">
          <w:rPr>
            <w:rStyle w:val="af4"/>
            <w:noProof/>
            <w:lang w:val="en-US"/>
          </w:rPr>
          <w:t>Git</w:t>
        </w:r>
        <w:r w:rsidR="00A246F8">
          <w:rPr>
            <w:noProof/>
            <w:webHidden/>
          </w:rPr>
          <w:tab/>
        </w:r>
        <w:r w:rsidR="00A246F8">
          <w:rPr>
            <w:noProof/>
            <w:webHidden/>
          </w:rPr>
          <w:fldChar w:fldCharType="begin"/>
        </w:r>
        <w:r w:rsidR="00A246F8">
          <w:rPr>
            <w:noProof/>
            <w:webHidden/>
          </w:rPr>
          <w:instrText xml:space="preserve"> PAGEREF _Toc355635053 \h </w:instrText>
        </w:r>
        <w:r w:rsidR="00A246F8">
          <w:rPr>
            <w:noProof/>
            <w:webHidden/>
          </w:rPr>
        </w:r>
        <w:r w:rsidR="00A246F8">
          <w:rPr>
            <w:noProof/>
            <w:webHidden/>
          </w:rPr>
          <w:fldChar w:fldCharType="separate"/>
        </w:r>
        <w:r w:rsidR="00A246F8">
          <w:rPr>
            <w:noProof/>
            <w:webHidden/>
          </w:rPr>
          <w:t>4</w:t>
        </w:r>
        <w:r w:rsidR="00A246F8"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54" w:history="1">
        <w:r w:rsidRPr="006600CA">
          <w:rPr>
            <w:rStyle w:val="af4"/>
            <w:noProof/>
          </w:rPr>
          <w:t>1.1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  <w:lang w:val="en-US"/>
          </w:rPr>
          <w:t>GIT-клиенты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3c"/>
        <w:tabs>
          <w:tab w:val="left" w:pos="1200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55635055" w:history="1">
        <w:r w:rsidRPr="006600CA">
          <w:rPr>
            <w:rStyle w:val="af4"/>
            <w:noProof/>
          </w:rPr>
          <w:t>1.1.1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  <w:lang w:val="en-US"/>
          </w:rPr>
          <w:t>Eclipse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3c"/>
        <w:tabs>
          <w:tab w:val="left" w:pos="1200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55635056" w:history="1">
        <w:r w:rsidRPr="006600CA">
          <w:rPr>
            <w:rStyle w:val="af4"/>
            <w:noProof/>
          </w:rPr>
          <w:t>1.1.2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  <w:lang w:val="en-US"/>
          </w:rPr>
          <w:t>GIT-Extensions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57" w:history="1">
        <w:r w:rsidRPr="006600CA">
          <w:rPr>
            <w:rStyle w:val="af4"/>
            <w:noProof/>
          </w:rPr>
          <w:t>1.2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 xml:space="preserve">Аутентификация в GIT по </w:t>
        </w:r>
        <w:r w:rsidRPr="006600CA">
          <w:rPr>
            <w:rStyle w:val="af4"/>
            <w:noProof/>
            <w:lang w:val="en-US"/>
          </w:rPr>
          <w:t>SSH</w:t>
        </w:r>
        <w:r w:rsidRPr="006600CA">
          <w:rPr>
            <w:rStyle w:val="af4"/>
            <w:noProof/>
          </w:rPr>
          <w:t>-сертификату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58" w:history="1">
        <w:r w:rsidRPr="006600CA">
          <w:rPr>
            <w:rStyle w:val="af4"/>
            <w:noProof/>
          </w:rPr>
          <w:t>1.3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>Извлечение проекта из Git-репозитория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59" w:history="1">
        <w:r w:rsidRPr="006600CA">
          <w:rPr>
            <w:rStyle w:val="af4"/>
            <w:noProof/>
          </w:rPr>
          <w:t>1.4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 xml:space="preserve">Создание новых проектов на основном </w:t>
        </w:r>
        <w:r w:rsidRPr="006600CA">
          <w:rPr>
            <w:rStyle w:val="af4"/>
            <w:noProof/>
            <w:lang w:val="en-US"/>
          </w:rPr>
          <w:t>Git</w:t>
        </w:r>
        <w:r w:rsidRPr="006600CA">
          <w:rPr>
            <w:rStyle w:val="af4"/>
            <w:noProof/>
          </w:rPr>
          <w:t>-сервере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1b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5635060" w:history="1">
        <w:r w:rsidRPr="006600CA">
          <w:rPr>
            <w:rStyle w:val="af4"/>
            <w:noProof/>
          </w:rPr>
          <w:t>2.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>Nexus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1b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5635061" w:history="1">
        <w:r w:rsidRPr="006600CA">
          <w:rPr>
            <w:rStyle w:val="af4"/>
            <w:noProof/>
          </w:rPr>
          <w:t>3.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>Maven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1b"/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</w:rPr>
      </w:pPr>
      <w:hyperlink w:anchor="_Toc355635062" w:history="1">
        <w:r w:rsidRPr="006600CA">
          <w:rPr>
            <w:rStyle w:val="af4"/>
            <w:noProof/>
          </w:rPr>
          <w:t>4.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  <w:lang w:val="en-US"/>
          </w:rPr>
          <w:t>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63" w:history="1">
        <w:r w:rsidRPr="006600CA">
          <w:rPr>
            <w:rStyle w:val="af4"/>
            <w:noProof/>
          </w:rPr>
          <w:t>4.1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 xml:space="preserve">Импорт проекта CMJ из Git в </w:t>
        </w:r>
        <w:r w:rsidRPr="006600CA">
          <w:rPr>
            <w:rStyle w:val="af4"/>
            <w:noProof/>
            <w:lang w:val="en-US"/>
          </w:rPr>
          <w:t>STS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2f0"/>
        <w:tabs>
          <w:tab w:val="left" w:pos="960"/>
          <w:tab w:val="right" w:leader="dot" w:pos="9627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</w:rPr>
      </w:pPr>
      <w:hyperlink w:anchor="_Toc355635064" w:history="1">
        <w:r w:rsidRPr="006600CA">
          <w:rPr>
            <w:rStyle w:val="af4"/>
            <w:noProof/>
          </w:rPr>
          <w:t>4.2</w:t>
        </w:r>
        <w:r>
          <w:rPr>
            <w:rFonts w:asciiTheme="minorHAnsi" w:eastAsiaTheme="minorEastAsia" w:hAnsiTheme="minorHAnsi" w:cstheme="minorBidi"/>
            <w:smallCap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>Настройка стиля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3c"/>
        <w:tabs>
          <w:tab w:val="left" w:pos="1200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55635065" w:history="1">
        <w:r w:rsidRPr="006600CA">
          <w:rPr>
            <w:rStyle w:val="af4"/>
            <w:noProof/>
          </w:rPr>
          <w:t>4.2.1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  <w:lang w:val="en-US"/>
          </w:rPr>
          <w:t>Стиль Java-кода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A246F8" w:rsidRDefault="00A246F8">
      <w:pPr>
        <w:pStyle w:val="3c"/>
        <w:tabs>
          <w:tab w:val="left" w:pos="1200"/>
          <w:tab w:val="right" w:leader="dot" w:pos="9627"/>
        </w:tabs>
        <w:rPr>
          <w:rFonts w:asciiTheme="minorHAnsi" w:eastAsiaTheme="minorEastAsia" w:hAnsiTheme="minorHAnsi" w:cstheme="minorBidi"/>
          <w:i w:val="0"/>
          <w:iCs w:val="0"/>
          <w:noProof/>
          <w:sz w:val="22"/>
          <w:szCs w:val="22"/>
        </w:rPr>
      </w:pPr>
      <w:hyperlink w:anchor="_Toc355635066" w:history="1">
        <w:r w:rsidRPr="006600CA">
          <w:rPr>
            <w:rStyle w:val="af4"/>
            <w:noProof/>
            <w:lang w:val="en-US"/>
          </w:rPr>
          <w:t>4.2.2</w:t>
        </w:r>
        <w:r>
          <w:rPr>
            <w:rFonts w:asciiTheme="minorHAnsi" w:eastAsiaTheme="minorEastAsia" w:hAnsiTheme="minorHAnsi" w:cstheme="minorBidi"/>
            <w:i w:val="0"/>
            <w:iCs w:val="0"/>
            <w:noProof/>
            <w:sz w:val="22"/>
            <w:szCs w:val="22"/>
          </w:rPr>
          <w:tab/>
        </w:r>
        <w:r w:rsidRPr="006600CA">
          <w:rPr>
            <w:rStyle w:val="af4"/>
            <w:noProof/>
          </w:rPr>
          <w:t>Настройка стиля XML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_Toc355635066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0C5369" w:rsidRDefault="00D15C48" w:rsidP="000C5369">
      <w:r w:rsidRPr="00344F55">
        <w:fldChar w:fldCharType="end"/>
      </w:r>
    </w:p>
    <w:p w:rsidR="000C5369" w:rsidRDefault="000C5369" w:rsidP="000C5369">
      <w:pPr>
        <w:pStyle w:val="12"/>
      </w:pPr>
      <w:r>
        <w:br w:type="page"/>
      </w:r>
    </w:p>
    <w:p w:rsidR="00EB00F0" w:rsidRPr="0019455D" w:rsidRDefault="00EB00F0" w:rsidP="00EB00F0">
      <w:pPr>
        <w:pStyle w:val="11"/>
        <w:rPr>
          <w:lang w:val="en-US"/>
        </w:rPr>
      </w:pPr>
      <w:bookmarkStart w:id="0" w:name="_Toc355635053"/>
      <w:r w:rsidRPr="0019455D">
        <w:rPr>
          <w:lang w:val="en-US"/>
        </w:rPr>
        <w:lastRenderedPageBreak/>
        <w:t>Git</w:t>
      </w:r>
      <w:bookmarkEnd w:id="0"/>
    </w:p>
    <w:p w:rsidR="00EB00F0" w:rsidRDefault="00EB00F0" w:rsidP="00EB00F0">
      <w:pPr>
        <w:pStyle w:val="210"/>
      </w:pPr>
      <w:bookmarkStart w:id="1" w:name="_Toc355635054"/>
      <w:r>
        <w:rPr>
          <w:lang w:val="en-US"/>
        </w:rPr>
        <w:t>GIT-клиенты</w:t>
      </w:r>
      <w:bookmarkEnd w:id="1"/>
    </w:p>
    <w:p w:rsidR="00EB00F0" w:rsidRPr="00EC3554" w:rsidRDefault="00EB00F0" w:rsidP="00EB00F0">
      <w:pPr>
        <w:pStyle w:val="12"/>
      </w:pPr>
      <w:r>
        <w:rPr>
          <w:lang w:val="en-US"/>
        </w:rPr>
        <w:t>Git</w:t>
      </w:r>
      <w:r w:rsidRPr="00EC3554">
        <w:t xml:space="preserve">-клиентов </w:t>
      </w:r>
      <w:r>
        <w:t>существует мног</w:t>
      </w:r>
      <w:r w:rsidRPr="00482A75">
        <w:t>о, но</w:t>
      </w:r>
      <w:r>
        <w:t xml:space="preserve"> обязателен для установки </w:t>
      </w:r>
      <w:r w:rsidRPr="00EC3554">
        <w:t>“</w:t>
      </w:r>
      <w:r>
        <w:t>GIT</w:t>
      </w:r>
      <w:r w:rsidRPr="00EC3554">
        <w:t>-</w:t>
      </w:r>
      <w:r>
        <w:t>Exten</w:t>
      </w:r>
      <w:r>
        <w:rPr>
          <w:lang w:val="en-US"/>
        </w:rPr>
        <w:t>sions</w:t>
      </w:r>
      <w:r w:rsidRPr="00EC3554">
        <w:t>”, т.к.</w:t>
      </w:r>
      <w:r>
        <w:t xml:space="preserve"> вместе с ним ставится и прочие необходимые для комфортной работы утилиты. Дальнейшие инструкции подразумевают его наличие.</w:t>
      </w:r>
    </w:p>
    <w:p w:rsidR="00EB00F0" w:rsidRDefault="00EB00F0" w:rsidP="00EB00F0">
      <w:pPr>
        <w:pStyle w:val="310"/>
      </w:pPr>
      <w:bookmarkStart w:id="2" w:name="_Toc355635055"/>
      <w:r>
        <w:rPr>
          <w:lang w:val="en-US"/>
        </w:rPr>
        <w:t>Eclipse</w:t>
      </w:r>
      <w:bookmarkEnd w:id="2"/>
    </w:p>
    <w:p w:rsidR="00EB00F0" w:rsidRPr="00117782" w:rsidRDefault="00EB00F0" w:rsidP="00EB00F0">
      <w:pPr>
        <w:pStyle w:val="12"/>
      </w:pPr>
      <w:r>
        <w:t xml:space="preserve">В </w:t>
      </w:r>
      <w:r>
        <w:rPr>
          <w:lang w:val="en-US"/>
        </w:rPr>
        <w:t>STS</w:t>
      </w:r>
      <w:r w:rsidRPr="00117782">
        <w:t xml:space="preserve"> </w:t>
      </w:r>
      <w:r>
        <w:t xml:space="preserve">начиная с версии 2.7 предустановлена интеграция с Git по средством плагина </w:t>
      </w:r>
      <w:r>
        <w:rPr>
          <w:lang w:val="en-US"/>
        </w:rPr>
        <w:t>EGit</w:t>
      </w:r>
      <w:r>
        <w:t xml:space="preserve"> и клиента </w:t>
      </w:r>
      <w:r>
        <w:rPr>
          <w:lang w:val="en-US"/>
        </w:rPr>
        <w:t>Git</w:t>
      </w:r>
      <w:r w:rsidRPr="00117782">
        <w:t xml:space="preserve"> </w:t>
      </w:r>
      <w:r>
        <w:t xml:space="preserve">на </w:t>
      </w:r>
      <w:r>
        <w:rPr>
          <w:lang w:val="en-US"/>
        </w:rPr>
        <w:t>Java</w:t>
      </w:r>
      <w:r w:rsidRPr="00117782">
        <w:t xml:space="preserve"> – </w:t>
      </w:r>
      <w:r>
        <w:rPr>
          <w:lang w:val="en-US"/>
        </w:rPr>
        <w:t>Jgit</w:t>
      </w:r>
      <w:r w:rsidRPr="00117782">
        <w:t xml:space="preserve">. </w:t>
      </w:r>
      <w:r>
        <w:t xml:space="preserve">На всякий случай </w:t>
      </w:r>
      <w:r>
        <w:rPr>
          <w:lang w:val="en-US"/>
        </w:rPr>
        <w:t>update</w:t>
      </w:r>
      <w:r w:rsidRPr="00117782">
        <w:t>-</w:t>
      </w:r>
      <w:r>
        <w:t>сайт</w:t>
      </w:r>
      <w:r w:rsidRPr="00117782">
        <w:t xml:space="preserve"> </w:t>
      </w:r>
      <w:r>
        <w:rPr>
          <w:lang w:val="en-US"/>
        </w:rPr>
        <w:t>EGit</w:t>
      </w:r>
      <w:r w:rsidRPr="00117782">
        <w:t>:</w:t>
      </w:r>
    </w:p>
    <w:p w:rsidR="00EB00F0" w:rsidRDefault="00D15C48" w:rsidP="00EB00F0">
      <w:pPr>
        <w:pStyle w:val="12"/>
        <w:rPr>
          <w:rStyle w:val="apple-converted-space"/>
          <w:color w:val="000000"/>
          <w:sz w:val="18"/>
          <w:szCs w:val="18"/>
          <w:shd w:val="clear" w:color="auto" w:fill="FFFFFF"/>
        </w:rPr>
      </w:pPr>
      <w:hyperlink r:id="rId9" w:history="1">
        <w:r w:rsidR="00EB00F0">
          <w:rPr>
            <w:rStyle w:val="af4"/>
            <w:b/>
            <w:bCs/>
            <w:color w:val="7036BE"/>
            <w:sz w:val="18"/>
            <w:szCs w:val="18"/>
            <w:bdr w:val="none" w:sz="0" w:space="0" w:color="auto" w:frame="1"/>
            <w:shd w:val="clear" w:color="auto" w:fill="FFFFFF"/>
          </w:rPr>
          <w:t>http://download.eclipse.org/egit/updates</w:t>
        </w:r>
      </w:hyperlink>
      <w:r w:rsidR="00EB00F0">
        <w:rPr>
          <w:rStyle w:val="apple-converted-space"/>
          <w:color w:val="000000"/>
          <w:sz w:val="18"/>
          <w:szCs w:val="18"/>
          <w:shd w:val="clear" w:color="auto" w:fill="FFFFFF"/>
        </w:rPr>
        <w:t> </w:t>
      </w:r>
    </w:p>
    <w:p w:rsidR="00EB00F0" w:rsidRPr="00117782" w:rsidRDefault="00EB00F0" w:rsidP="00EB00F0">
      <w:pPr>
        <w:pStyle w:val="12"/>
      </w:pPr>
      <w:r>
        <w:t xml:space="preserve">Туториал: </w:t>
      </w:r>
      <w:hyperlink r:id="rId10" w:history="1">
        <w:r>
          <w:rPr>
            <w:rStyle w:val="af4"/>
          </w:rPr>
          <w:t>http://www.vogella.de/articles/EGit/article.html</w:t>
        </w:r>
      </w:hyperlink>
      <w:r>
        <w:t xml:space="preserve"> (инструкция по установке п.2 не актульна)</w:t>
      </w:r>
    </w:p>
    <w:p w:rsidR="00EB00F0" w:rsidRPr="00F971DD" w:rsidRDefault="00EB00F0" w:rsidP="00EB00F0">
      <w:pPr>
        <w:pStyle w:val="12"/>
      </w:pPr>
      <w:r>
        <w:t>Для работы с GIT из Eclipse ничего другого не надо, но</w:t>
      </w:r>
      <w:r w:rsidRPr="00117782">
        <w:t>,</w:t>
      </w:r>
      <w:r>
        <w:t xml:space="preserve"> как правило</w:t>
      </w:r>
      <w:r w:rsidRPr="00117782">
        <w:t xml:space="preserve">, </w:t>
      </w:r>
      <w:r>
        <w:t>функционала плагина недостаточно</w:t>
      </w:r>
      <w:r w:rsidRPr="00117782">
        <w:t>.</w:t>
      </w:r>
      <w:r>
        <w:t xml:space="preserve"> Поэтому ставим дополнительно ещё </w:t>
      </w:r>
      <w:r>
        <w:rPr>
          <w:lang w:val="en-US"/>
        </w:rPr>
        <w:t>GIT</w:t>
      </w:r>
      <w:r w:rsidRPr="00F971DD">
        <w:t>-</w:t>
      </w:r>
      <w:r>
        <w:rPr>
          <w:lang w:val="en-US"/>
        </w:rPr>
        <w:t>Extensions</w:t>
      </w:r>
      <w:r>
        <w:t>.</w:t>
      </w:r>
      <w:r w:rsidR="00F971DD">
        <w:t xml:space="preserve"> Все дальнейшие инструкции рассчитаны на работу с </w:t>
      </w:r>
      <w:r w:rsidR="00F971DD">
        <w:rPr>
          <w:lang w:val="en-US"/>
        </w:rPr>
        <w:t>GIT</w:t>
      </w:r>
      <w:r w:rsidR="00F971DD" w:rsidRPr="00F971DD">
        <w:t>-</w:t>
      </w:r>
      <w:r w:rsidR="00F971DD">
        <w:rPr>
          <w:lang w:val="en-US"/>
        </w:rPr>
        <w:t>Extensions</w:t>
      </w:r>
      <w:r w:rsidR="00F971DD">
        <w:t>.</w:t>
      </w:r>
    </w:p>
    <w:p w:rsidR="00EB00F0" w:rsidRPr="001B62E7" w:rsidRDefault="00EB00F0" w:rsidP="00EB00F0">
      <w:pPr>
        <w:pStyle w:val="310"/>
      </w:pPr>
      <w:bookmarkStart w:id="3" w:name="_Toc355635056"/>
      <w:r>
        <w:rPr>
          <w:lang w:val="en-US"/>
        </w:rPr>
        <w:t>GIT-Extensions</w:t>
      </w:r>
      <w:bookmarkEnd w:id="3"/>
    </w:p>
    <w:p w:rsidR="00EB00F0" w:rsidRPr="004110E5" w:rsidRDefault="00A67F0A" w:rsidP="00EB00F0">
      <w:pPr>
        <w:pStyle w:val="12"/>
        <w:rPr>
          <w:rFonts w:ascii="Times New Roman" w:hAnsi="Times New Roman"/>
        </w:rPr>
      </w:pPr>
      <w:r>
        <w:t xml:space="preserve">Дистрибутив </w:t>
      </w:r>
      <w:hyperlink r:id="rId11" w:history="1">
        <w:r w:rsidR="001C5A9D">
          <w:rPr>
            <w:rStyle w:val="af4"/>
          </w:rPr>
          <w:t>https://code.google.com/p/gitextensions/downloads/list</w:t>
        </w:r>
      </w:hyperlink>
    </w:p>
    <w:p w:rsidR="00EB00F0" w:rsidRDefault="00A67F0A" w:rsidP="00EB00F0">
      <w:pPr>
        <w:pStyle w:val="12"/>
      </w:pPr>
      <w:r>
        <w:t>с</w:t>
      </w:r>
      <w:r w:rsidR="00EB00F0">
        <w:t>тавит также и «консольный GIT» (см. выше).</w:t>
      </w:r>
    </w:p>
    <w:p w:rsidR="006B1056" w:rsidRDefault="006B1056" w:rsidP="00EB00F0">
      <w:pPr>
        <w:pStyle w:val="12"/>
      </w:pPr>
    </w:p>
    <w:p w:rsidR="006B1056" w:rsidRPr="008D49B6" w:rsidRDefault="006B1056" w:rsidP="006B1056">
      <w:pPr>
        <w:pStyle w:val="affb"/>
      </w:pPr>
      <w:r w:rsidRPr="006B1056">
        <w:rPr>
          <w:b/>
        </w:rPr>
        <w:t>Примечание.</w:t>
      </w:r>
      <w:r>
        <w:rPr>
          <w:b/>
        </w:rPr>
        <w:t xml:space="preserve"> </w:t>
      </w:r>
      <w:r>
        <w:t xml:space="preserve">Инсталлятор Git-Extensions требует предустановленного </w:t>
      </w:r>
      <w:r w:rsidR="00D90E70" w:rsidRPr="00D90E70">
        <w:t>“</w:t>
      </w:r>
      <w:r>
        <w:t>.Net</w:t>
      </w:r>
      <w:r w:rsidR="00D90E70" w:rsidRPr="00D90E70">
        <w:t xml:space="preserve"> </w:t>
      </w:r>
      <w:r>
        <w:t>Framework</w:t>
      </w:r>
      <w:r w:rsidR="00D90E70" w:rsidRPr="008D49B6">
        <w:t>”</w:t>
      </w:r>
    </w:p>
    <w:p w:rsidR="006B1056" w:rsidRPr="00117782" w:rsidRDefault="006B1056" w:rsidP="00EB00F0">
      <w:pPr>
        <w:pStyle w:val="12"/>
      </w:pP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cs="Helv"/>
          <w:color w:val="000000"/>
          <w:sz w:val="20"/>
          <w:szCs w:val="20"/>
        </w:rPr>
      </w:pPr>
    </w:p>
    <w:p w:rsidR="00EB00F0" w:rsidRDefault="00237C7E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4752975" cy="3733800"/>
            <wp:effectExtent l="1905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</w:p>
    <w:p w:rsidR="00EB00F0" w:rsidRDefault="00237C7E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  <w:r>
        <w:rPr>
          <w:noProof/>
          <w:szCs w:val="20"/>
        </w:rPr>
        <w:lastRenderedPageBreak/>
        <w:drawing>
          <wp:inline distT="0" distB="0" distL="0" distR="0">
            <wp:extent cx="4752975" cy="3695700"/>
            <wp:effectExtent l="1905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</w:p>
    <w:p w:rsidR="00EB00F0" w:rsidRDefault="00237C7E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  <w:r>
        <w:rPr>
          <w:rFonts w:ascii="Helv" w:hAnsi="Helv" w:cs="Helv"/>
          <w:noProof/>
          <w:color w:val="000000"/>
          <w:sz w:val="20"/>
          <w:szCs w:val="20"/>
        </w:rPr>
        <w:drawing>
          <wp:inline distT="0" distB="0" distL="0" distR="0">
            <wp:extent cx="4791075" cy="3733800"/>
            <wp:effectExtent l="1905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</w:p>
    <w:p w:rsidR="00EB00F0" w:rsidRPr="007A48C9" w:rsidRDefault="00237C7E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0"/>
          <w:szCs w:val="20"/>
          <w:lang w:val="en-US"/>
        </w:rPr>
      </w:pPr>
      <w:r>
        <w:rPr>
          <w:rFonts w:ascii="Helv" w:hAnsi="Helv" w:cs="Helv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791075" cy="3733800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Pr="003B3F12" w:rsidRDefault="00EB00F0" w:rsidP="00EB00F0">
      <w:pPr>
        <w:pStyle w:val="12"/>
      </w:pPr>
    </w:p>
    <w:p w:rsidR="00EB00F0" w:rsidRDefault="00675FBF" w:rsidP="00EB00F0">
      <w:pPr>
        <w:pStyle w:val="210"/>
      </w:pPr>
      <w:bookmarkStart w:id="4" w:name="_Toc355635057"/>
      <w:r w:rsidRPr="00675FBF">
        <w:t>Аутентификация</w:t>
      </w:r>
      <w:r w:rsidR="00EB00F0">
        <w:t xml:space="preserve"> </w:t>
      </w:r>
      <w:r>
        <w:t>в</w:t>
      </w:r>
      <w:r w:rsidR="00EB00F0">
        <w:t xml:space="preserve"> GIT </w:t>
      </w:r>
      <w:r>
        <w:t xml:space="preserve">по </w:t>
      </w:r>
      <w:r>
        <w:rPr>
          <w:lang w:val="en-US"/>
        </w:rPr>
        <w:t>SSH</w:t>
      </w:r>
      <w:r w:rsidRPr="00675FBF">
        <w:t>-</w:t>
      </w:r>
      <w:r>
        <w:t>сертификату</w:t>
      </w:r>
      <w:bookmarkEnd w:id="4"/>
    </w:p>
    <w:p w:rsidR="00EB00F0" w:rsidRDefault="00EB00F0" w:rsidP="00D02D88">
      <w:pPr>
        <w:pStyle w:val="12"/>
        <w:numPr>
          <w:ilvl w:val="0"/>
          <w:numId w:val="25"/>
        </w:numPr>
      </w:pPr>
      <w:r>
        <w:t xml:space="preserve">От администратора получаем приватный </w:t>
      </w:r>
      <w:r w:rsidR="00B762ED">
        <w:rPr>
          <w:lang w:val="en-US"/>
        </w:rPr>
        <w:t>SSH</w:t>
      </w:r>
      <w:r w:rsidR="00B762ED" w:rsidRPr="00B762ED">
        <w:t>-</w:t>
      </w:r>
      <w:r>
        <w:t>ключ в виде файла</w:t>
      </w:r>
      <w:r w:rsidR="00E039C6">
        <w:t>.</w:t>
      </w:r>
    </w:p>
    <w:p w:rsidR="00EB00F0" w:rsidRDefault="00EB00F0" w:rsidP="00D02D88">
      <w:pPr>
        <w:pStyle w:val="12"/>
        <w:numPr>
          <w:ilvl w:val="0"/>
          <w:numId w:val="25"/>
        </w:numPr>
      </w:pPr>
      <w:r w:rsidRPr="006D56E4">
        <w:t>Кон</w:t>
      </w:r>
      <w:r>
        <w:t>в</w:t>
      </w:r>
      <w:r w:rsidRPr="006D56E4">
        <w:t xml:space="preserve">ертируем </w:t>
      </w:r>
      <w:r>
        <w:t>полученный приватный</w:t>
      </w:r>
      <w:r w:rsidRPr="006D56E4">
        <w:t xml:space="preserve"> ключ в формат </w:t>
      </w:r>
      <w:r>
        <w:rPr>
          <w:lang w:val="en-US"/>
        </w:rPr>
        <w:t>putty</w:t>
      </w:r>
      <w:r>
        <w:t xml:space="preserve"> (</w:t>
      </w:r>
      <w:r w:rsidRPr="00583AFD">
        <w:t>.</w:t>
      </w:r>
      <w:r>
        <w:rPr>
          <w:lang w:val="en-US"/>
        </w:rPr>
        <w:t>ppk</w:t>
      </w:r>
      <w:r>
        <w:t>)</w:t>
      </w:r>
      <w:r w:rsidRPr="006D56E4">
        <w:t>.</w:t>
      </w:r>
    </w:p>
    <w:p w:rsidR="00EB00F0" w:rsidRPr="00627164" w:rsidRDefault="00EB00F0" w:rsidP="00D02D88">
      <w:pPr>
        <w:pStyle w:val="12"/>
        <w:numPr>
          <w:ilvl w:val="0"/>
          <w:numId w:val="20"/>
        </w:numPr>
        <w:rPr>
          <w:lang w:val="en-US"/>
        </w:rPr>
      </w:pPr>
      <w:r w:rsidRPr="006D56E4">
        <w:t>З</w:t>
      </w:r>
      <w:r>
        <w:t>апускаем</w:t>
      </w:r>
      <w:r w:rsidRPr="00627164">
        <w:rPr>
          <w:lang w:val="en-US"/>
        </w:rPr>
        <w:t xml:space="preserve"> %</w:t>
      </w:r>
      <w:r w:rsidRPr="000056A0">
        <w:rPr>
          <w:lang w:val="en-US"/>
        </w:rPr>
        <w:t>GIT</w:t>
      </w:r>
      <w:r w:rsidRPr="00627164">
        <w:rPr>
          <w:lang w:val="en-US"/>
        </w:rPr>
        <w:t>_</w:t>
      </w:r>
      <w:r w:rsidRPr="000056A0">
        <w:rPr>
          <w:lang w:val="en-US"/>
        </w:rPr>
        <w:t>HOME</w:t>
      </w:r>
      <w:r w:rsidRPr="00627164">
        <w:rPr>
          <w:lang w:val="en-US"/>
        </w:rPr>
        <w:t>%\</w:t>
      </w:r>
      <w:r w:rsidRPr="000056A0">
        <w:rPr>
          <w:lang w:val="en-US"/>
        </w:rPr>
        <w:t>PuTTY</w:t>
      </w:r>
      <w:r w:rsidRPr="00627164">
        <w:rPr>
          <w:lang w:val="en-US"/>
        </w:rPr>
        <w:t>\</w:t>
      </w:r>
      <w:r w:rsidRPr="000056A0">
        <w:rPr>
          <w:lang w:val="en-US"/>
        </w:rPr>
        <w:t>puttygen</w:t>
      </w:r>
      <w:r w:rsidRPr="00627164">
        <w:rPr>
          <w:lang w:val="en-US"/>
        </w:rPr>
        <w:t>.</w:t>
      </w:r>
      <w:r w:rsidRPr="000056A0">
        <w:rPr>
          <w:lang w:val="en-US"/>
        </w:rPr>
        <w:t>exe</w:t>
      </w:r>
    </w:p>
    <w:p w:rsidR="00EB00F0" w:rsidRPr="000056A0" w:rsidRDefault="00EB00F0" w:rsidP="00D02D88">
      <w:pPr>
        <w:pStyle w:val="12"/>
        <w:numPr>
          <w:ilvl w:val="0"/>
          <w:numId w:val="20"/>
        </w:numPr>
      </w:pPr>
      <w:r>
        <w:t xml:space="preserve">Выбираем меню </w:t>
      </w:r>
      <w:r>
        <w:rPr>
          <w:lang w:val="en-US"/>
        </w:rPr>
        <w:t>Conversions</w:t>
      </w:r>
      <w:r w:rsidRPr="000056A0">
        <w:t>/</w:t>
      </w:r>
      <w:r>
        <w:rPr>
          <w:lang w:val="en-US"/>
        </w:rPr>
        <w:t>Import</w:t>
      </w:r>
      <w:r w:rsidRPr="000056A0">
        <w:t xml:space="preserve"> </w:t>
      </w:r>
      <w:r>
        <w:rPr>
          <w:lang w:val="en-US"/>
        </w:rPr>
        <w:t>key</w:t>
      </w:r>
    </w:p>
    <w:p w:rsidR="00EB00F0" w:rsidRPr="000056A0" w:rsidRDefault="00EB00F0" w:rsidP="00EB00F0">
      <w:pPr>
        <w:pStyle w:val="12"/>
      </w:pPr>
    </w:p>
    <w:p w:rsidR="00EB00F0" w:rsidRPr="000056A0" w:rsidRDefault="00EB00F0" w:rsidP="00EB00F0">
      <w:pPr>
        <w:pStyle w:val="12"/>
      </w:pPr>
      <w:r>
        <w:object w:dxaOrig="6483" w:dyaOrig="64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4pt;height:324pt" o:ole="">
            <v:imagedata r:id="rId16" o:title=""/>
          </v:shape>
          <o:OLEObject Type="Embed" ProgID="Unknown" ShapeID="_x0000_i1025" DrawAspect="Content" ObjectID="_1429376877" r:id="rId17"/>
        </w:object>
      </w:r>
    </w:p>
    <w:p w:rsidR="00EB00F0" w:rsidRPr="000056A0" w:rsidRDefault="00EB00F0" w:rsidP="00EB00F0">
      <w:pPr>
        <w:pStyle w:val="12"/>
      </w:pPr>
    </w:p>
    <w:p w:rsidR="00EB00F0" w:rsidRDefault="00EB00F0" w:rsidP="00D02D88">
      <w:pPr>
        <w:pStyle w:val="12"/>
        <w:numPr>
          <w:ilvl w:val="0"/>
          <w:numId w:val="21"/>
        </w:numPr>
      </w:pPr>
      <w:r>
        <w:t>Выбираем файл с приватным ключом (</w:t>
      </w:r>
      <w:r>
        <w:rPr>
          <w:lang w:val="en-US"/>
        </w:rPr>
        <w:t>id</w:t>
      </w:r>
      <w:r w:rsidRPr="00BA2A4D">
        <w:t>_</w:t>
      </w:r>
      <w:r>
        <w:rPr>
          <w:lang w:val="en-US"/>
        </w:rPr>
        <w:t>rsa</w:t>
      </w:r>
      <w:r>
        <w:t>)</w:t>
      </w:r>
      <w:r w:rsidRPr="00BA2A4D">
        <w:t>.</w:t>
      </w:r>
    </w:p>
    <w:p w:rsidR="00EB00F0" w:rsidRPr="00EB00F0" w:rsidRDefault="00EB00F0" w:rsidP="00D02D88">
      <w:pPr>
        <w:pStyle w:val="12"/>
        <w:numPr>
          <w:ilvl w:val="0"/>
          <w:numId w:val="21"/>
        </w:numPr>
        <w:rPr>
          <w:lang w:val="en-US"/>
        </w:rPr>
      </w:pPr>
      <w:r>
        <w:t>Жмём</w:t>
      </w:r>
      <w:r w:rsidRPr="00EB00F0">
        <w:rPr>
          <w:lang w:val="en-US"/>
        </w:rPr>
        <w:t xml:space="preserve"> </w:t>
      </w:r>
      <w:r>
        <w:t>кнопку</w:t>
      </w:r>
      <w:r w:rsidRPr="00EB00F0">
        <w:rPr>
          <w:lang w:val="en-US"/>
        </w:rPr>
        <w:t xml:space="preserve"> «</w:t>
      </w:r>
      <w:r w:rsidRPr="00A93692">
        <w:rPr>
          <w:lang w:val="en-US"/>
        </w:rPr>
        <w:t>Save</w:t>
      </w:r>
      <w:r w:rsidRPr="00EB00F0">
        <w:rPr>
          <w:lang w:val="en-US"/>
        </w:rPr>
        <w:tab/>
      </w:r>
      <w:r>
        <w:rPr>
          <w:lang w:val="en-US"/>
        </w:rPr>
        <w:t>private key</w:t>
      </w:r>
      <w:r w:rsidRPr="00A93692">
        <w:rPr>
          <w:lang w:val="en-US"/>
        </w:rPr>
        <w:t>».</w:t>
      </w:r>
    </w:p>
    <w:p w:rsidR="00EB00F0" w:rsidRDefault="00EB00F0" w:rsidP="00D02D88">
      <w:pPr>
        <w:pStyle w:val="12"/>
        <w:numPr>
          <w:ilvl w:val="0"/>
          <w:numId w:val="21"/>
        </w:numPr>
      </w:pPr>
      <w:r>
        <w:t>Указываем файл, где будет сохранён приватный ключ в формате putty</w:t>
      </w:r>
      <w:r w:rsidRPr="00583AFD">
        <w:t xml:space="preserve"> (.</w:t>
      </w:r>
      <w:r>
        <w:rPr>
          <w:lang w:val="en-US"/>
        </w:rPr>
        <w:t>ppk</w:t>
      </w:r>
      <w:r w:rsidRPr="00583AFD">
        <w:t>)</w:t>
      </w:r>
      <w:r>
        <w:t>.</w:t>
      </w:r>
    </w:p>
    <w:p w:rsidR="00EB00F0" w:rsidRDefault="00EB00F0" w:rsidP="00EB00F0">
      <w:pPr>
        <w:pStyle w:val="12"/>
      </w:pPr>
    </w:p>
    <w:p w:rsidR="00EB00F0" w:rsidRDefault="00EB00F0" w:rsidP="00D02D88">
      <w:pPr>
        <w:pStyle w:val="12"/>
        <w:numPr>
          <w:ilvl w:val="0"/>
          <w:numId w:val="25"/>
        </w:numPr>
      </w:pPr>
      <w:r>
        <w:t>Добавляем приватный ключ в формате putty в хранилище ключей</w:t>
      </w:r>
      <w:r w:rsidRPr="00487973">
        <w:t xml:space="preserve"> </w:t>
      </w:r>
      <w:r>
        <w:rPr>
          <w:lang w:val="en-US"/>
        </w:rPr>
        <w:t>p</w:t>
      </w:r>
      <w:r>
        <w:t>age</w:t>
      </w:r>
      <w:r>
        <w:rPr>
          <w:lang w:val="en-US"/>
        </w:rPr>
        <w:t>a</w:t>
      </w:r>
      <w:r>
        <w:t>nt</w:t>
      </w:r>
      <w:r w:rsidRPr="00487973">
        <w:t>.</w:t>
      </w:r>
      <w:r>
        <w:t xml:space="preserve"> Для чего:</w:t>
      </w:r>
    </w:p>
    <w:p w:rsidR="00EB00F0" w:rsidRDefault="00EB00F0" w:rsidP="00D02D88">
      <w:pPr>
        <w:pStyle w:val="12"/>
        <w:numPr>
          <w:ilvl w:val="0"/>
          <w:numId w:val="22"/>
        </w:numPr>
      </w:pPr>
      <w:r>
        <w:t>Запускаем Git-Extensions.</w:t>
      </w:r>
    </w:p>
    <w:p w:rsidR="00EB00F0" w:rsidRPr="00487973" w:rsidRDefault="00EB00F0" w:rsidP="00D02D88">
      <w:pPr>
        <w:pStyle w:val="12"/>
        <w:numPr>
          <w:ilvl w:val="0"/>
          <w:numId w:val="22"/>
        </w:numPr>
        <w:rPr>
          <w:lang w:val="en-US"/>
        </w:rPr>
      </w:pPr>
      <w:r>
        <w:t>Выбираем</w:t>
      </w:r>
      <w:r w:rsidRPr="00487973">
        <w:rPr>
          <w:lang w:val="en-US"/>
        </w:rPr>
        <w:t xml:space="preserve"> </w:t>
      </w:r>
      <w:r>
        <w:t>меню</w:t>
      </w:r>
      <w:r w:rsidRPr="00487973">
        <w:rPr>
          <w:lang w:val="en-US"/>
        </w:rPr>
        <w:t xml:space="preserve"> </w:t>
      </w:r>
      <w:r>
        <w:rPr>
          <w:lang w:val="en-US"/>
        </w:rPr>
        <w:t>Remotes/PuTTY/St</w:t>
      </w:r>
      <w:r w:rsidRPr="009C2FC9">
        <w:rPr>
          <w:lang w:val="en-US"/>
        </w:rPr>
        <w:t>a</w:t>
      </w:r>
      <w:r>
        <w:rPr>
          <w:lang w:val="en-US"/>
        </w:rPr>
        <w:t>rt authentication agent</w:t>
      </w:r>
    </w:p>
    <w:p w:rsidR="00EB00F0" w:rsidRPr="00487973" w:rsidRDefault="00237C7E" w:rsidP="00EB00F0">
      <w:pPr>
        <w:pStyle w:val="12"/>
        <w:ind w:left="993" w:hanging="27"/>
      </w:pPr>
      <w:r>
        <w:rPr>
          <w:noProof/>
        </w:rPr>
        <w:drawing>
          <wp:inline distT="0" distB="0" distL="0" distR="0">
            <wp:extent cx="5829300" cy="154305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r="34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Default="00EB00F0" w:rsidP="00EB00F0">
      <w:pPr>
        <w:pStyle w:val="12"/>
        <w:ind w:left="993" w:hanging="27"/>
      </w:pPr>
    </w:p>
    <w:p w:rsidR="00EB00F0" w:rsidRPr="00487973" w:rsidRDefault="00EB00F0" w:rsidP="00D02D88">
      <w:pPr>
        <w:pStyle w:val="12"/>
        <w:numPr>
          <w:ilvl w:val="0"/>
          <w:numId w:val="23"/>
        </w:numPr>
      </w:pPr>
      <w:r>
        <w:t>В трее правый клик на Page</w:t>
      </w:r>
      <w:r>
        <w:rPr>
          <w:lang w:val="en-US"/>
        </w:rPr>
        <w:t>a</w:t>
      </w:r>
      <w:r>
        <w:t>nt</w:t>
      </w:r>
      <w:r w:rsidRPr="00487973">
        <w:t>.</w:t>
      </w:r>
    </w:p>
    <w:p w:rsidR="00EB00F0" w:rsidRPr="00487973" w:rsidRDefault="00EB00F0" w:rsidP="00D02D88">
      <w:pPr>
        <w:pStyle w:val="12"/>
        <w:numPr>
          <w:ilvl w:val="0"/>
          <w:numId w:val="23"/>
        </w:numPr>
      </w:pPr>
      <w:r>
        <w:t xml:space="preserve">Меню </w:t>
      </w:r>
      <w:r>
        <w:rPr>
          <w:lang w:val="en-US"/>
        </w:rPr>
        <w:t>Add Key</w:t>
      </w:r>
    </w:p>
    <w:p w:rsidR="00EB00F0" w:rsidRDefault="00237C7E" w:rsidP="00EB00F0">
      <w:pPr>
        <w:pStyle w:val="12"/>
        <w:rPr>
          <w:lang w:val="en-US"/>
        </w:rPr>
      </w:pPr>
      <w:r>
        <w:rPr>
          <w:noProof/>
        </w:rPr>
        <w:drawing>
          <wp:inline distT="0" distB="0" distL="0" distR="0">
            <wp:extent cx="3190875" cy="1447800"/>
            <wp:effectExtent l="1905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Pr="008738CB" w:rsidRDefault="00EB00F0" w:rsidP="00D02D88">
      <w:pPr>
        <w:pStyle w:val="12"/>
        <w:numPr>
          <w:ilvl w:val="0"/>
          <w:numId w:val="24"/>
        </w:numPr>
      </w:pPr>
      <w:r w:rsidRPr="00306AFA">
        <w:t>Выб</w:t>
      </w:r>
      <w:r>
        <w:t>и</w:t>
      </w:r>
      <w:r w:rsidRPr="00306AFA">
        <w:t xml:space="preserve">раем </w:t>
      </w:r>
      <w:r>
        <w:rPr>
          <w:lang w:val="en-US"/>
        </w:rPr>
        <w:t>ppk</w:t>
      </w:r>
      <w:r w:rsidRPr="00306AFA">
        <w:t xml:space="preserve">-файл </w:t>
      </w:r>
      <w:r>
        <w:t>с приватным ключом</w:t>
      </w:r>
      <w:r w:rsidRPr="00306AFA">
        <w:t xml:space="preserve"> </w:t>
      </w:r>
      <w:r>
        <w:rPr>
          <w:lang w:val="en-US"/>
        </w:rPr>
        <w:t>putty</w:t>
      </w:r>
    </w:p>
    <w:p w:rsidR="00EB00F0" w:rsidRDefault="00EB00F0" w:rsidP="00EB00F0">
      <w:pPr>
        <w:pStyle w:val="12"/>
      </w:pPr>
    </w:p>
    <w:p w:rsidR="00EB00F0" w:rsidRDefault="00EB00F0" w:rsidP="00D02D88">
      <w:pPr>
        <w:pStyle w:val="12"/>
        <w:numPr>
          <w:ilvl w:val="0"/>
          <w:numId w:val="25"/>
        </w:numPr>
      </w:pPr>
      <w:r>
        <w:t>Проверяем соединение с сервером, где расположен репозиторий.</w:t>
      </w:r>
    </w:p>
    <w:p w:rsidR="00EB00F0" w:rsidRDefault="00EB00F0" w:rsidP="00D02D88">
      <w:pPr>
        <w:pStyle w:val="12"/>
        <w:numPr>
          <w:ilvl w:val="0"/>
          <w:numId w:val="24"/>
        </w:numPr>
        <w:rPr>
          <w:lang w:val="en-US"/>
        </w:rPr>
      </w:pPr>
      <w:r>
        <w:rPr>
          <w:lang w:val="en-US"/>
        </w:rPr>
        <w:t>%GIT_EXTENSIONS%\PuTTY\plink.exe -l &lt;</w:t>
      </w:r>
      <w:r w:rsidRPr="009C2FC9">
        <w:rPr>
          <w:i/>
          <w:lang w:val="en-US"/>
        </w:rPr>
        <w:t>login</w:t>
      </w:r>
      <w:r>
        <w:rPr>
          <w:lang w:val="en-US"/>
        </w:rPr>
        <w:t>&gt; &lt;</w:t>
      </w:r>
      <w:r w:rsidRPr="009C2FC9">
        <w:rPr>
          <w:i/>
          <w:lang w:val="en-US"/>
        </w:rPr>
        <w:t>host</w:t>
      </w:r>
      <w:r>
        <w:rPr>
          <w:lang w:val="en-US"/>
        </w:rPr>
        <w:t>&gt;</w:t>
      </w:r>
    </w:p>
    <w:p w:rsidR="00EB00F0" w:rsidRPr="00864CB7" w:rsidRDefault="00EB00F0" w:rsidP="00D02D88">
      <w:pPr>
        <w:pStyle w:val="12"/>
        <w:numPr>
          <w:ilvl w:val="0"/>
          <w:numId w:val="24"/>
        </w:numPr>
      </w:pPr>
      <w:r>
        <w:t>Сервер должен ответить без запроса пароля</w:t>
      </w:r>
    </w:p>
    <w:p w:rsidR="00985EFC" w:rsidRDefault="00985EFC" w:rsidP="00EB00F0">
      <w:pPr>
        <w:pStyle w:val="12"/>
      </w:pPr>
    </w:p>
    <w:p w:rsidR="00985EFC" w:rsidRPr="00985EFC" w:rsidRDefault="00985EFC" w:rsidP="00985EFC">
      <w:pPr>
        <w:pStyle w:val="affb"/>
      </w:pPr>
      <w:r w:rsidRPr="00985EFC">
        <w:rPr>
          <w:b/>
        </w:rPr>
        <w:t>ВАЖНО!</w:t>
      </w:r>
      <w:r>
        <w:t xml:space="preserve"> До подключения к репозиторию при помощи </w:t>
      </w:r>
      <w:r>
        <w:rPr>
          <w:lang w:val="en-US"/>
        </w:rPr>
        <w:t>GitExtension</w:t>
      </w:r>
      <w:r w:rsidRPr="00985EFC">
        <w:t xml:space="preserve"> или </w:t>
      </w:r>
      <w:r>
        <w:rPr>
          <w:lang w:val="en-US"/>
        </w:rPr>
        <w:t>Eclipse</w:t>
      </w:r>
      <w:r>
        <w:t>,</w:t>
      </w:r>
      <w:r w:rsidRPr="00985EFC">
        <w:t xml:space="preserve"> </w:t>
      </w:r>
      <w:r>
        <w:t>необходимо добавить сервер с репозиторием в список доверенных хостов протокола ssh (в файл known_hosts)</w:t>
      </w:r>
      <w:r w:rsidRPr="00985EFC">
        <w:t xml:space="preserve">. </w:t>
      </w:r>
      <w:r>
        <w:t xml:space="preserve">Для этого необходимо первое обращение к серверу выполнять из шелла/консоли и подтвердить добавление хоста. </w:t>
      </w:r>
      <w:r>
        <w:rPr>
          <w:lang w:val="en-US"/>
        </w:rPr>
        <w:t xml:space="preserve">Plink.exe выполнеяет такое </w:t>
      </w:r>
      <w:r>
        <w:t>обращение к хосту.</w:t>
      </w:r>
    </w:p>
    <w:p w:rsidR="00985EFC" w:rsidRPr="00985EFC" w:rsidRDefault="00985EFC" w:rsidP="00EB00F0">
      <w:pPr>
        <w:pStyle w:val="12"/>
      </w:pPr>
    </w:p>
    <w:p w:rsidR="00EB00F0" w:rsidRPr="006E2920" w:rsidRDefault="00EB00F0" w:rsidP="00D02D88">
      <w:pPr>
        <w:pStyle w:val="12"/>
        <w:numPr>
          <w:ilvl w:val="0"/>
          <w:numId w:val="25"/>
        </w:numPr>
      </w:pPr>
      <w:r>
        <w:t>Переключаемся на использование PuTTY вместо OpenSSH</w:t>
      </w:r>
    </w:p>
    <w:p w:rsidR="00EB00F0" w:rsidRPr="006E2920" w:rsidRDefault="00EB00F0" w:rsidP="00D02D88">
      <w:pPr>
        <w:pStyle w:val="12"/>
        <w:numPr>
          <w:ilvl w:val="0"/>
          <w:numId w:val="27"/>
        </w:numPr>
      </w:pPr>
      <w:r w:rsidRPr="006E2920">
        <w:t>В</w:t>
      </w:r>
      <w:r w:rsidRPr="00A246F8">
        <w:rPr>
          <w:lang w:val="en-US"/>
        </w:rPr>
        <w:t xml:space="preserve"> </w:t>
      </w:r>
      <w:r>
        <w:rPr>
          <w:lang w:val="en-US"/>
        </w:rPr>
        <w:t>Git</w:t>
      </w:r>
      <w:r w:rsidRPr="00A246F8">
        <w:rPr>
          <w:lang w:val="en-US"/>
        </w:rPr>
        <w:t>-</w:t>
      </w:r>
      <w:r>
        <w:rPr>
          <w:lang w:val="en-US"/>
        </w:rPr>
        <w:t>Extrensions</w:t>
      </w:r>
      <w:r w:rsidRPr="00A246F8">
        <w:rPr>
          <w:lang w:val="en-US"/>
        </w:rPr>
        <w:t xml:space="preserve"> </w:t>
      </w:r>
      <w:r w:rsidRPr="006E2920">
        <w:t>меню</w:t>
      </w:r>
      <w:r w:rsidRPr="00A246F8">
        <w:rPr>
          <w:lang w:val="en-US"/>
        </w:rPr>
        <w:t xml:space="preserve"> </w:t>
      </w:r>
      <w:r w:rsidRPr="006E2920">
        <w:rPr>
          <w:lang w:val="en-US"/>
        </w:rPr>
        <w:t>Settings</w:t>
      </w:r>
      <w:r w:rsidRPr="00A246F8">
        <w:rPr>
          <w:lang w:val="en-US"/>
        </w:rPr>
        <w:t>/</w:t>
      </w:r>
      <w:r w:rsidRPr="006E2920">
        <w:rPr>
          <w:lang w:val="en-US"/>
        </w:rPr>
        <w:t>Settings</w:t>
      </w:r>
      <w:r w:rsidRPr="00A246F8">
        <w:rPr>
          <w:lang w:val="en-US"/>
        </w:rPr>
        <w:t xml:space="preserve">. </w:t>
      </w:r>
      <w:r>
        <w:t>Закладка SSH.</w:t>
      </w:r>
    </w:p>
    <w:p w:rsidR="00EB00F0" w:rsidRDefault="00EB00F0" w:rsidP="00D02D88">
      <w:pPr>
        <w:pStyle w:val="12"/>
        <w:numPr>
          <w:ilvl w:val="0"/>
          <w:numId w:val="27"/>
        </w:numPr>
      </w:pPr>
      <w:r w:rsidRPr="00985EFC">
        <w:t xml:space="preserve">Переключаем </w:t>
      </w:r>
      <w:r>
        <w:t xml:space="preserve">радиокнопку </w:t>
      </w:r>
      <w:r>
        <w:rPr>
          <w:lang w:val="en-US"/>
        </w:rPr>
        <w:t>на PuTTY</w:t>
      </w:r>
      <w:r>
        <w:t>.</w:t>
      </w:r>
    </w:p>
    <w:p w:rsidR="00EB00F0" w:rsidRPr="006E2920" w:rsidRDefault="00EB00F0" w:rsidP="00D02D88">
      <w:pPr>
        <w:pStyle w:val="12"/>
        <w:numPr>
          <w:ilvl w:val="0"/>
          <w:numId w:val="27"/>
        </w:numPr>
      </w:pPr>
      <w:r>
        <w:t xml:space="preserve">Проверяем, что пути указывают на </w:t>
      </w:r>
      <w:r>
        <w:rPr>
          <w:lang w:val="en-US"/>
        </w:rPr>
        <w:t>PuTTY</w:t>
      </w:r>
      <w:r w:rsidRPr="00055A0B">
        <w:t xml:space="preserve">, установленный вместе с </w:t>
      </w:r>
      <w:r>
        <w:rPr>
          <w:lang w:val="en-US"/>
        </w:rPr>
        <w:t>Git</w:t>
      </w:r>
      <w:r w:rsidRPr="00055A0B">
        <w:t>-</w:t>
      </w:r>
      <w:r>
        <w:rPr>
          <w:lang w:val="en-US"/>
        </w:rPr>
        <w:t>Extensions</w:t>
      </w:r>
      <w:r w:rsidRPr="00055A0B">
        <w:t>.</w:t>
      </w:r>
    </w:p>
    <w:p w:rsidR="00EB00F0" w:rsidRDefault="00237C7E" w:rsidP="00EB00F0">
      <w:pPr>
        <w:pStyle w:val="12"/>
        <w:ind w:firstLine="0"/>
      </w:pPr>
      <w:r>
        <w:rPr>
          <w:noProof/>
        </w:rPr>
        <w:lastRenderedPageBreak/>
        <w:drawing>
          <wp:inline distT="0" distB="0" distL="0" distR="0">
            <wp:extent cx="6038850" cy="4371975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F0" w:rsidRDefault="00EB00F0" w:rsidP="00EB00F0">
      <w:pPr>
        <w:pStyle w:val="12"/>
      </w:pPr>
    </w:p>
    <w:p w:rsidR="0042583D" w:rsidRDefault="0042583D" w:rsidP="0042583D">
      <w:pPr>
        <w:pStyle w:val="210"/>
      </w:pPr>
      <w:bookmarkStart w:id="5" w:name="_Toc355635058"/>
      <w:r>
        <w:t>Извлечение проекта из Git-репозитория</w:t>
      </w:r>
      <w:bookmarkEnd w:id="5"/>
    </w:p>
    <w:p w:rsidR="00491058" w:rsidRPr="007158D2" w:rsidRDefault="00491058" w:rsidP="00D02D88">
      <w:pPr>
        <w:pStyle w:val="12"/>
        <w:numPr>
          <w:ilvl w:val="0"/>
          <w:numId w:val="28"/>
        </w:numPr>
      </w:pPr>
      <w:r>
        <w:t xml:space="preserve">Установка доверия </w:t>
      </w:r>
      <w:r>
        <w:rPr>
          <w:lang w:val="en-US"/>
        </w:rPr>
        <w:t>SSH</w:t>
      </w:r>
      <w:r w:rsidRPr="00491058">
        <w:t>-</w:t>
      </w:r>
      <w:r>
        <w:t>серверу</w:t>
      </w:r>
      <w:r w:rsidRPr="00491058">
        <w:t xml:space="preserve"> с </w:t>
      </w:r>
      <w:r>
        <w:t xml:space="preserve">удалённым </w:t>
      </w:r>
      <w:r>
        <w:rPr>
          <w:lang w:val="en-US"/>
        </w:rPr>
        <w:t>GIT</w:t>
      </w:r>
      <w:r>
        <w:t>-репозиторием</w:t>
      </w:r>
    </w:p>
    <w:p w:rsidR="007158D2" w:rsidRPr="007158D2" w:rsidRDefault="007158D2" w:rsidP="00D02D88">
      <w:pPr>
        <w:pStyle w:val="12"/>
        <w:numPr>
          <w:ilvl w:val="0"/>
          <w:numId w:val="33"/>
        </w:numPr>
        <w:rPr>
          <w:lang w:val="en-US"/>
        </w:rPr>
      </w:pPr>
      <w:r w:rsidRPr="00491058">
        <w:t>В командной строке:</w:t>
      </w:r>
    </w:p>
    <w:p w:rsidR="007158D2" w:rsidRDefault="007158D2" w:rsidP="007158D2">
      <w:pPr>
        <w:pStyle w:val="12"/>
        <w:ind w:left="1464" w:firstLine="156"/>
      </w:pPr>
      <w:r w:rsidRPr="007158D2">
        <w:t>plink &lt;логин&gt;@169.254.0.208</w:t>
      </w:r>
    </w:p>
    <w:p w:rsidR="0079307F" w:rsidRPr="0079307F" w:rsidRDefault="0079307F" w:rsidP="00D02D88">
      <w:pPr>
        <w:pStyle w:val="12"/>
        <w:numPr>
          <w:ilvl w:val="0"/>
          <w:numId w:val="33"/>
        </w:numPr>
      </w:pPr>
      <w:r>
        <w:t xml:space="preserve">Подтвердить </w:t>
      </w:r>
      <w:r w:rsidRPr="0079307F">
        <w:t>доба</w:t>
      </w:r>
      <w:r>
        <w:t>вл</w:t>
      </w:r>
      <w:r w:rsidRPr="0079307F">
        <w:t>ени</w:t>
      </w:r>
      <w:r>
        <w:t>е сертификата вводом «</w:t>
      </w:r>
      <w:r>
        <w:rPr>
          <w:lang w:val="en-US"/>
        </w:rPr>
        <w:t>y</w:t>
      </w:r>
      <w:r>
        <w:t>».</w:t>
      </w:r>
    </w:p>
    <w:p w:rsidR="007158D2" w:rsidRPr="0079307F" w:rsidRDefault="007158D2" w:rsidP="007158D2">
      <w:pPr>
        <w:pStyle w:val="12"/>
        <w:ind w:left="1260" w:firstLine="0"/>
      </w:pPr>
    </w:p>
    <w:p w:rsidR="00491058" w:rsidRDefault="00491058" w:rsidP="00D02D88">
      <w:pPr>
        <w:pStyle w:val="12"/>
        <w:numPr>
          <w:ilvl w:val="0"/>
          <w:numId w:val="28"/>
        </w:numPr>
      </w:pPr>
      <w:r>
        <w:t>Клонирование удаленного GIT-репозитория</w:t>
      </w:r>
    </w:p>
    <w:p w:rsidR="00491058" w:rsidRDefault="00491058" w:rsidP="00D02D88">
      <w:pPr>
        <w:pStyle w:val="12"/>
        <w:numPr>
          <w:ilvl w:val="0"/>
          <w:numId w:val="32"/>
        </w:numPr>
      </w:pPr>
      <w:r w:rsidRPr="00491058">
        <w:t>В командной строке:</w:t>
      </w:r>
    </w:p>
    <w:p w:rsidR="00CD7954" w:rsidRPr="00CD7954" w:rsidRDefault="00491058" w:rsidP="00CD7954">
      <w:pPr>
        <w:pStyle w:val="12"/>
        <w:ind w:left="708" w:firstLine="708"/>
      </w:pPr>
      <w:r w:rsidRPr="007158D2">
        <w:rPr>
          <w:lang w:val="en-US"/>
        </w:rPr>
        <w:t>git</w:t>
      </w:r>
      <w:r w:rsidRPr="007158D2">
        <w:t xml:space="preserve"> </w:t>
      </w:r>
      <w:r w:rsidRPr="007158D2">
        <w:rPr>
          <w:lang w:val="en-US"/>
        </w:rPr>
        <w:t>clone</w:t>
      </w:r>
      <w:r w:rsidRPr="007158D2">
        <w:t xml:space="preserve"> </w:t>
      </w:r>
      <w:r w:rsidRPr="007158D2">
        <w:rPr>
          <w:color w:val="0000FF"/>
          <w:sz w:val="22"/>
          <w:szCs w:val="22"/>
          <w:lang w:val="en-US"/>
        </w:rPr>
        <w:t>ssh</w:t>
      </w:r>
      <w:r w:rsidRPr="007158D2">
        <w:rPr>
          <w:color w:val="0000FF"/>
          <w:sz w:val="22"/>
          <w:szCs w:val="22"/>
        </w:rPr>
        <w:t>://</w:t>
      </w:r>
      <w:r w:rsidR="007158D2" w:rsidRPr="007158D2">
        <w:rPr>
          <w:color w:val="0000FF"/>
          <w:sz w:val="22"/>
          <w:szCs w:val="22"/>
        </w:rPr>
        <w:t>&lt;логин&gt;</w:t>
      </w:r>
      <w:r w:rsidRPr="007158D2">
        <w:rPr>
          <w:color w:val="0000FF"/>
          <w:sz w:val="22"/>
          <w:szCs w:val="22"/>
        </w:rPr>
        <w:t>@169.254.0.208/</w:t>
      </w:r>
      <w:r w:rsidRPr="007158D2">
        <w:rPr>
          <w:color w:val="0000FF"/>
          <w:sz w:val="22"/>
          <w:szCs w:val="22"/>
          <w:lang w:val="en-US"/>
        </w:rPr>
        <w:t>srv</w:t>
      </w:r>
      <w:r w:rsidRPr="007158D2">
        <w:rPr>
          <w:color w:val="0000FF"/>
          <w:sz w:val="22"/>
          <w:szCs w:val="22"/>
        </w:rPr>
        <w:t>/</w:t>
      </w:r>
      <w:r w:rsidRPr="007158D2">
        <w:rPr>
          <w:color w:val="0000FF"/>
          <w:sz w:val="22"/>
          <w:szCs w:val="22"/>
          <w:lang w:val="en-US"/>
        </w:rPr>
        <w:t>repos</w:t>
      </w:r>
      <w:r w:rsidRPr="007158D2">
        <w:rPr>
          <w:color w:val="0000FF"/>
          <w:sz w:val="22"/>
          <w:szCs w:val="22"/>
        </w:rPr>
        <w:t>/</w:t>
      </w:r>
      <w:r w:rsidRPr="007158D2">
        <w:rPr>
          <w:color w:val="0000FF"/>
          <w:sz w:val="22"/>
          <w:szCs w:val="22"/>
          <w:lang w:val="en-US"/>
        </w:rPr>
        <w:t>git</w:t>
      </w:r>
      <w:r w:rsidRPr="007158D2">
        <w:rPr>
          <w:color w:val="0000FF"/>
          <w:sz w:val="22"/>
          <w:szCs w:val="22"/>
        </w:rPr>
        <w:t>/</w:t>
      </w:r>
      <w:r w:rsidRPr="007158D2">
        <w:rPr>
          <w:color w:val="0000FF"/>
          <w:sz w:val="22"/>
          <w:szCs w:val="22"/>
          <w:lang w:val="en-US"/>
        </w:rPr>
        <w:t>CMJ</w:t>
      </w:r>
      <w:r w:rsidRPr="007158D2">
        <w:rPr>
          <w:color w:val="0000FF"/>
          <w:sz w:val="22"/>
          <w:szCs w:val="22"/>
        </w:rPr>
        <w:t xml:space="preserve"> </w:t>
      </w:r>
      <w:r w:rsidRPr="007158D2">
        <w:t>&lt;локальный путь&gt;</w:t>
      </w:r>
    </w:p>
    <w:p w:rsidR="00CD7954" w:rsidRPr="00A246F8" w:rsidRDefault="00CD7954" w:rsidP="00CD7954">
      <w:pPr>
        <w:pStyle w:val="12"/>
        <w:ind w:left="900" w:firstLine="360"/>
        <w:rPr>
          <w:i/>
        </w:rPr>
      </w:pPr>
    </w:p>
    <w:p w:rsidR="0042583D" w:rsidRPr="00491058" w:rsidRDefault="00491058" w:rsidP="00CD7954">
      <w:pPr>
        <w:pStyle w:val="12"/>
        <w:ind w:left="900" w:firstLine="360"/>
      </w:pPr>
      <w:r w:rsidRPr="00491058">
        <w:rPr>
          <w:i/>
        </w:rPr>
        <w:t>&lt;локальный путь&gt;</w:t>
      </w:r>
      <w:r w:rsidRPr="00491058">
        <w:t xml:space="preserve"> –</w:t>
      </w:r>
      <w:r w:rsidR="0096642B">
        <w:t xml:space="preserve"> путь для размещения локального клона репозитория. Рекомендуется чтобы локальный путь был поддиректорией рабочей области (</w:t>
      </w:r>
      <w:r w:rsidR="0096642B">
        <w:rPr>
          <w:lang w:val="en-US"/>
        </w:rPr>
        <w:t>workspace</w:t>
      </w:r>
      <w:r w:rsidR="0096642B">
        <w:t>)</w:t>
      </w:r>
      <w:r w:rsidR="0096642B" w:rsidRPr="0096642B">
        <w:t xml:space="preserve"> </w:t>
      </w:r>
      <w:r w:rsidR="0096642B">
        <w:rPr>
          <w:lang w:val="en-US"/>
        </w:rPr>
        <w:t>STS</w:t>
      </w:r>
      <w:r w:rsidR="0096642B" w:rsidRPr="0096642B">
        <w:t xml:space="preserve"> (</w:t>
      </w:r>
      <w:r w:rsidR="0096642B">
        <w:rPr>
          <w:lang w:val="en-US"/>
        </w:rPr>
        <w:t>Eclipse</w:t>
      </w:r>
      <w:r w:rsidR="0096642B" w:rsidRPr="0096642B">
        <w:t>).</w:t>
      </w:r>
    </w:p>
    <w:p w:rsidR="0042583D" w:rsidRDefault="0042583D" w:rsidP="00EB00F0">
      <w:pPr>
        <w:pStyle w:val="12"/>
      </w:pPr>
    </w:p>
    <w:p w:rsidR="00EB00F0" w:rsidRDefault="00B762ED" w:rsidP="00D02D88">
      <w:pPr>
        <w:pStyle w:val="12"/>
        <w:numPr>
          <w:ilvl w:val="0"/>
          <w:numId w:val="28"/>
        </w:numPr>
      </w:pPr>
      <w:r>
        <w:t>Проверяем или у</w:t>
      </w:r>
      <w:r w:rsidR="00EB00F0">
        <w:t>казываем</w:t>
      </w:r>
      <w:r>
        <w:t xml:space="preserve">, что для </w:t>
      </w:r>
      <w:r w:rsidR="00EB00F0">
        <w:t xml:space="preserve"> </w:t>
      </w:r>
      <w:r>
        <w:t xml:space="preserve">доступа к нашему удалённому </w:t>
      </w:r>
      <w:r>
        <w:rPr>
          <w:lang w:val="en-US"/>
        </w:rPr>
        <w:t>GIT</w:t>
      </w:r>
      <w:r>
        <w:t>- репозиторию. используется приватный ключ.</w:t>
      </w:r>
    </w:p>
    <w:p w:rsidR="00EB00F0" w:rsidRPr="00EB00F0" w:rsidRDefault="00EB00F0" w:rsidP="00D02D88">
      <w:pPr>
        <w:pStyle w:val="12"/>
        <w:numPr>
          <w:ilvl w:val="0"/>
          <w:numId w:val="24"/>
        </w:numPr>
        <w:rPr>
          <w:lang w:val="en-US"/>
        </w:rPr>
      </w:pPr>
      <w:r>
        <w:t>В</w:t>
      </w:r>
      <w:r w:rsidRPr="00EB00F0">
        <w:rPr>
          <w:lang w:val="en-US"/>
        </w:rPr>
        <w:t xml:space="preserve"> </w:t>
      </w:r>
      <w:r w:rsidRPr="008738CB">
        <w:rPr>
          <w:lang w:val="en-US"/>
        </w:rPr>
        <w:t>Git</w:t>
      </w:r>
      <w:r w:rsidRPr="00EB00F0">
        <w:rPr>
          <w:lang w:val="en-US"/>
        </w:rPr>
        <w:t>-</w:t>
      </w:r>
      <w:r w:rsidRPr="008738CB">
        <w:rPr>
          <w:lang w:val="en-US"/>
        </w:rPr>
        <w:t>Extensions</w:t>
      </w:r>
      <w:r w:rsidRPr="00EB00F0">
        <w:rPr>
          <w:lang w:val="en-US"/>
        </w:rPr>
        <w:t xml:space="preserve"> </w:t>
      </w:r>
      <w:r>
        <w:t>меню</w:t>
      </w:r>
      <w:r w:rsidRPr="00EB00F0">
        <w:rPr>
          <w:lang w:val="en-US"/>
        </w:rPr>
        <w:t xml:space="preserve"> </w:t>
      </w:r>
      <w:r w:rsidRPr="008738CB">
        <w:rPr>
          <w:lang w:val="en-US"/>
        </w:rPr>
        <w:t>Remotes</w:t>
      </w:r>
      <w:r w:rsidRPr="00EB00F0">
        <w:rPr>
          <w:lang w:val="en-US"/>
        </w:rPr>
        <w:t>\</w:t>
      </w:r>
      <w:r w:rsidRPr="008738CB">
        <w:rPr>
          <w:lang w:val="en-US"/>
        </w:rPr>
        <w:t>Manage</w:t>
      </w:r>
      <w:r w:rsidRPr="00EB00F0">
        <w:rPr>
          <w:lang w:val="en-US"/>
        </w:rPr>
        <w:t xml:space="preserve"> </w:t>
      </w:r>
      <w:r w:rsidRPr="008738CB">
        <w:rPr>
          <w:lang w:val="en-US"/>
        </w:rPr>
        <w:t>remote</w:t>
      </w:r>
      <w:r w:rsidRPr="00EB00F0">
        <w:rPr>
          <w:lang w:val="en-US"/>
        </w:rPr>
        <w:t xml:space="preserve"> </w:t>
      </w:r>
      <w:r>
        <w:rPr>
          <w:lang w:val="en-US"/>
        </w:rPr>
        <w:t>repositories</w:t>
      </w:r>
    </w:p>
    <w:p w:rsidR="00EB00F0" w:rsidRPr="008738CB" w:rsidRDefault="00EB00F0" w:rsidP="00D02D88">
      <w:pPr>
        <w:pStyle w:val="12"/>
        <w:numPr>
          <w:ilvl w:val="0"/>
          <w:numId w:val="24"/>
        </w:numPr>
      </w:pPr>
      <w:r>
        <w:t>В</w:t>
      </w:r>
      <w:r w:rsidRPr="008738CB">
        <w:t xml:space="preserve"> </w:t>
      </w:r>
      <w:r>
        <w:t>поле</w:t>
      </w:r>
      <w:r w:rsidRPr="008738CB">
        <w:t xml:space="preserve"> </w:t>
      </w:r>
      <w:r>
        <w:t>«</w:t>
      </w:r>
      <w:r w:rsidRPr="008738CB">
        <w:rPr>
          <w:lang w:val="en-US"/>
        </w:rPr>
        <w:t>PuTTY</w:t>
      </w:r>
      <w:r w:rsidRPr="008738CB">
        <w:t xml:space="preserve"> </w:t>
      </w:r>
      <w:r w:rsidRPr="008738CB">
        <w:rPr>
          <w:lang w:val="en-US"/>
        </w:rPr>
        <w:t>SSH</w:t>
      </w:r>
      <w:r w:rsidRPr="008738CB">
        <w:t>/</w:t>
      </w:r>
      <w:r w:rsidRPr="008738CB">
        <w:rPr>
          <w:lang w:val="en-US"/>
        </w:rPr>
        <w:t>Private</w:t>
      </w:r>
      <w:r w:rsidRPr="008738CB">
        <w:t xml:space="preserve"> </w:t>
      </w:r>
      <w:r w:rsidRPr="008738CB">
        <w:rPr>
          <w:lang w:val="en-US"/>
        </w:rPr>
        <w:t>key</w:t>
      </w:r>
      <w:r w:rsidRPr="008738CB">
        <w:t xml:space="preserve"> </w:t>
      </w:r>
      <w:r w:rsidRPr="008738CB">
        <w:rPr>
          <w:lang w:val="en-US"/>
        </w:rPr>
        <w:t>file</w:t>
      </w:r>
      <w:r>
        <w:t>»</w:t>
      </w:r>
      <w:r w:rsidRPr="008738CB">
        <w:t xml:space="preserve"> </w:t>
      </w:r>
      <w:r>
        <w:t>указываем</w:t>
      </w:r>
      <w:r w:rsidRPr="008738CB">
        <w:t xml:space="preserve"> </w:t>
      </w:r>
      <w:r>
        <w:t xml:space="preserve">путь к </w:t>
      </w:r>
      <w:r>
        <w:rPr>
          <w:lang w:val="en-US"/>
        </w:rPr>
        <w:t>ppk</w:t>
      </w:r>
      <w:r w:rsidRPr="0020697A">
        <w:t>-</w:t>
      </w:r>
      <w:r>
        <w:t>файлу приватного ключа.</w:t>
      </w:r>
    </w:p>
    <w:p w:rsidR="00EB00F0" w:rsidRDefault="00237C7E" w:rsidP="00EB00F0">
      <w:pPr>
        <w:pStyle w:val="12"/>
        <w:ind w:firstLine="0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6115050" cy="2962275"/>
            <wp:effectExtent l="1905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3203" w:rsidRPr="00743203" w:rsidRDefault="00743203" w:rsidP="00EB00F0">
      <w:pPr>
        <w:pStyle w:val="12"/>
        <w:ind w:firstLine="0"/>
        <w:rPr>
          <w:lang w:val="en-US"/>
        </w:rPr>
      </w:pPr>
    </w:p>
    <w:p w:rsidR="001A5DE3" w:rsidRPr="00306AFA" w:rsidRDefault="001A5DE3" w:rsidP="00D02D88">
      <w:pPr>
        <w:pStyle w:val="12"/>
        <w:numPr>
          <w:ilvl w:val="0"/>
          <w:numId w:val="31"/>
        </w:numPr>
      </w:pPr>
      <w:r>
        <w:t>Не забываем нажать Save</w:t>
      </w:r>
    </w:p>
    <w:p w:rsidR="00EB00F0" w:rsidRDefault="00EB00F0" w:rsidP="00EB00F0">
      <w:pPr>
        <w:pStyle w:val="210"/>
      </w:pPr>
      <w:bookmarkStart w:id="6" w:name="_Toc355635059"/>
      <w:r>
        <w:t xml:space="preserve">Создание новых проектов на основном </w:t>
      </w:r>
      <w:r>
        <w:rPr>
          <w:lang w:val="en-US"/>
        </w:rPr>
        <w:t>Git</w:t>
      </w:r>
      <w:r w:rsidRPr="00117782">
        <w:t>-</w:t>
      </w:r>
      <w:r>
        <w:t>сервере</w:t>
      </w:r>
      <w:bookmarkEnd w:id="6"/>
    </w:p>
    <w:p w:rsidR="00EB00F0" w:rsidRPr="009F6313" w:rsidRDefault="00EB00F0" w:rsidP="00EB00F0">
      <w:pPr>
        <w:pStyle w:val="12"/>
      </w:pPr>
      <w:r>
        <w:t xml:space="preserve">На случай если Бараонва Олега нет, инструкция по созданию проекта на </w:t>
      </w:r>
      <w:r>
        <w:rPr>
          <w:lang w:val="en-US"/>
        </w:rPr>
        <w:t>Git</w:t>
      </w:r>
      <w:r w:rsidRPr="00117782">
        <w:t>-</w:t>
      </w:r>
      <w:r>
        <w:t>сервере.</w:t>
      </w:r>
    </w:p>
    <w:p w:rsidR="00EB00F0" w:rsidRDefault="00EB00F0" w:rsidP="00EB00F0">
      <w:pPr>
        <w:pStyle w:val="12"/>
        <w:rPr>
          <w:sz w:val="22"/>
          <w:szCs w:val="22"/>
        </w:rPr>
      </w:pPr>
      <w:r>
        <w:t>Чтобы выполнить нижеследующие команды, необходимо войти на сервер по ssh под своей учетной записью</w:t>
      </w:r>
      <w:r>
        <w:rPr>
          <w:sz w:val="22"/>
          <w:szCs w:val="22"/>
        </w:rPr>
        <w:t>.</w:t>
      </w:r>
    </w:p>
    <w:p w:rsidR="00EB00F0" w:rsidRDefault="00EB00F0" w:rsidP="00EB00F0">
      <w:pPr>
        <w:autoSpaceDE w:val="0"/>
        <w:autoSpaceDN w:val="0"/>
        <w:adjustRightInd w:val="0"/>
        <w:ind w:left="15"/>
        <w:rPr>
          <w:rFonts w:ascii="Helv" w:hAnsi="Helv" w:cs="Helv"/>
          <w:color w:val="000000"/>
          <w:sz w:val="22"/>
          <w:szCs w:val="22"/>
        </w:rPr>
      </w:pPr>
    </w:p>
    <w:p w:rsidR="00EB00F0" w:rsidRDefault="00EB00F0" w:rsidP="00EB00F0">
      <w:pPr>
        <w:autoSpaceDE w:val="0"/>
        <w:autoSpaceDN w:val="0"/>
        <w:adjustRightInd w:val="0"/>
        <w:ind w:left="15"/>
        <w:rPr>
          <w:rFonts w:ascii="Helv" w:hAnsi="Helv" w:cs="Helv"/>
          <w:b/>
          <w:bCs/>
          <w:color w:val="000000"/>
          <w:sz w:val="20"/>
          <w:szCs w:val="20"/>
        </w:rPr>
      </w:pPr>
      <w:r>
        <w:rPr>
          <w:rFonts w:ascii="Helv" w:hAnsi="Helv" w:cs="Helv"/>
          <w:b/>
          <w:bCs/>
          <w:color w:val="000000"/>
          <w:sz w:val="20"/>
          <w:szCs w:val="20"/>
        </w:rPr>
        <w:t>Создать проект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sudo -s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cd /srv/repos/git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git init --bare имя проекта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cd имя проекта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>git config --bool core.bare true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>touch git-daemon-export-ok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>git --bare update-server-info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>cd ..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 xml:space="preserve">chmod -R 775 </w:t>
      </w:r>
      <w:r>
        <w:rPr>
          <w:rFonts w:ascii="Helv" w:hAnsi="Helv" w:cs="Helv"/>
          <w:color w:val="000000"/>
          <w:sz w:val="22"/>
          <w:szCs w:val="22"/>
        </w:rPr>
        <w:t>имя</w:t>
      </w:r>
      <w:r w:rsidRPr="00117782">
        <w:rPr>
          <w:rFonts w:ascii="Helv" w:hAnsi="Helv" w:cs="Helv"/>
          <w:color w:val="000000"/>
          <w:sz w:val="22"/>
          <w:szCs w:val="22"/>
          <w:lang w:val="en-US"/>
        </w:rPr>
        <w:t xml:space="preserve"> </w:t>
      </w:r>
      <w:r>
        <w:rPr>
          <w:rFonts w:ascii="Helv" w:hAnsi="Helv" w:cs="Helv"/>
          <w:color w:val="000000"/>
          <w:sz w:val="22"/>
          <w:szCs w:val="22"/>
        </w:rPr>
        <w:t>проекта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  <w:r w:rsidRPr="00117782">
        <w:rPr>
          <w:rFonts w:ascii="Helv" w:hAnsi="Helv" w:cs="Helv"/>
          <w:color w:val="000000"/>
          <w:sz w:val="22"/>
          <w:szCs w:val="22"/>
          <w:lang w:val="en-US"/>
        </w:rPr>
        <w:t xml:space="preserve">chown -R root:repogit </w:t>
      </w:r>
      <w:r>
        <w:rPr>
          <w:rFonts w:ascii="Helv" w:hAnsi="Helv" w:cs="Helv"/>
          <w:color w:val="000000"/>
          <w:sz w:val="22"/>
          <w:szCs w:val="22"/>
        </w:rPr>
        <w:t>имя</w:t>
      </w:r>
      <w:r w:rsidRPr="00117782">
        <w:rPr>
          <w:rFonts w:ascii="Helv" w:hAnsi="Helv" w:cs="Helv"/>
          <w:color w:val="000000"/>
          <w:sz w:val="22"/>
          <w:szCs w:val="22"/>
          <w:lang w:val="en-US"/>
        </w:rPr>
        <w:t xml:space="preserve"> </w:t>
      </w:r>
      <w:r>
        <w:rPr>
          <w:rFonts w:ascii="Helv" w:hAnsi="Helv" w:cs="Helv"/>
          <w:color w:val="000000"/>
          <w:sz w:val="22"/>
          <w:szCs w:val="22"/>
        </w:rPr>
        <w:t>проекта</w:t>
      </w:r>
    </w:p>
    <w:p w:rsidR="00EB00F0" w:rsidRPr="00117782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  <w:lang w:val="en-US"/>
        </w:rPr>
      </w:pP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b/>
          <w:bCs/>
          <w:color w:val="000000"/>
          <w:sz w:val="20"/>
          <w:szCs w:val="20"/>
        </w:rPr>
      </w:pPr>
      <w:r>
        <w:rPr>
          <w:rFonts w:ascii="Helv" w:hAnsi="Helv" w:cs="Helv"/>
          <w:b/>
          <w:bCs/>
          <w:color w:val="000000"/>
          <w:sz w:val="20"/>
          <w:szCs w:val="20"/>
        </w:rPr>
        <w:t xml:space="preserve">Для добавления в вэб интерфейс 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cd public</w:t>
      </w:r>
    </w:p>
    <w:p w:rsidR="00EB00F0" w:rsidRDefault="00EB00F0" w:rsidP="00EB00F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rPr>
          <w:rFonts w:ascii="Helv" w:hAnsi="Helv" w:cs="Helv"/>
          <w:color w:val="000000"/>
          <w:sz w:val="22"/>
          <w:szCs w:val="22"/>
        </w:rPr>
      </w:pPr>
      <w:r>
        <w:rPr>
          <w:rFonts w:ascii="Helv" w:hAnsi="Helv" w:cs="Helv"/>
          <w:color w:val="000000"/>
          <w:sz w:val="22"/>
          <w:szCs w:val="22"/>
        </w:rPr>
        <w:t>ln -s /srv/repos/git/имя проекта/ имя проекта.git</w:t>
      </w:r>
    </w:p>
    <w:p w:rsidR="00EB00F0" w:rsidRPr="00A246F8" w:rsidRDefault="00EB00F0" w:rsidP="00DC1BB6">
      <w:pPr>
        <w:autoSpaceDE w:val="0"/>
        <w:autoSpaceDN w:val="0"/>
        <w:adjustRightInd w:val="0"/>
        <w:ind w:firstLine="540"/>
        <w:jc w:val="both"/>
        <w:rPr>
          <w:rFonts w:ascii="Arial" w:hAnsi="Arial" w:cs="Arial"/>
          <w:bCs/>
          <w:color w:val="000000"/>
        </w:rPr>
      </w:pPr>
    </w:p>
    <w:p w:rsidR="00E82DC0" w:rsidRDefault="00E82DC0" w:rsidP="00E82DC0">
      <w:pPr>
        <w:pStyle w:val="11"/>
      </w:pPr>
      <w:bookmarkStart w:id="7" w:name="_Toc355635060"/>
      <w:r>
        <w:t>Nexus</w:t>
      </w:r>
      <w:bookmarkEnd w:id="7"/>
    </w:p>
    <w:p w:rsidR="00E82DC0" w:rsidRPr="006F774D" w:rsidRDefault="00E82DC0" w:rsidP="00E82DC0">
      <w:pPr>
        <w:pStyle w:val="12"/>
      </w:pPr>
      <w:r>
        <w:t>Хранилище бинарников (</w:t>
      </w:r>
      <w:r>
        <w:rPr>
          <w:lang w:val="en-US"/>
        </w:rPr>
        <w:t>jar</w:t>
      </w:r>
      <w:r w:rsidRPr="00F66B29">
        <w:t xml:space="preserve">, </w:t>
      </w:r>
      <w:r>
        <w:rPr>
          <w:lang w:val="en-US"/>
        </w:rPr>
        <w:t>war</w:t>
      </w:r>
      <w:r>
        <w:t>)</w:t>
      </w:r>
      <w:r w:rsidRPr="0061695C">
        <w:t>.</w:t>
      </w:r>
      <w:r>
        <w:t xml:space="preserve"> А именно внешних </w:t>
      </w:r>
      <w:r>
        <w:rPr>
          <w:lang w:val="en-US"/>
        </w:rPr>
        <w:t>jar</w:t>
      </w:r>
      <w:r w:rsidRPr="006F774D">
        <w:t>-</w:t>
      </w:r>
      <w:r>
        <w:t xml:space="preserve">модулей и скомпилированных </w:t>
      </w:r>
      <w:r>
        <w:rPr>
          <w:lang w:val="en-US"/>
        </w:rPr>
        <w:t>jar</w:t>
      </w:r>
      <w:r>
        <w:t xml:space="preserve"> и </w:t>
      </w:r>
      <w:r>
        <w:rPr>
          <w:lang w:val="en-US"/>
        </w:rPr>
        <w:t>war</w:t>
      </w:r>
      <w:r>
        <w:t xml:space="preserve"> наших</w:t>
      </w:r>
      <w:r w:rsidRPr="006F774D">
        <w:t>.</w:t>
      </w:r>
    </w:p>
    <w:p w:rsidR="00E82DC0" w:rsidRPr="0061695C" w:rsidRDefault="00E82DC0" w:rsidP="00E82DC0">
      <w:pPr>
        <w:pStyle w:val="12"/>
      </w:pPr>
      <w:r w:rsidRPr="0061695C">
        <w:t xml:space="preserve"> </w:t>
      </w:r>
      <w:hyperlink r:id="rId22" w:history="1">
        <w:r w:rsidRPr="00F66B29">
          <w:rPr>
            <w:rStyle w:val="af4"/>
            <w:lang w:val="en-US"/>
          </w:rPr>
          <w:t>http</w:t>
        </w:r>
        <w:r w:rsidRPr="0061695C">
          <w:rPr>
            <w:rStyle w:val="af4"/>
          </w:rPr>
          <w:t>://</w:t>
        </w:r>
        <w:r w:rsidRPr="00F66B29">
          <w:rPr>
            <w:rStyle w:val="af4"/>
            <w:lang w:val="en-US"/>
          </w:rPr>
          <w:t>sup</w:t>
        </w:r>
        <w:r w:rsidRPr="0061695C">
          <w:rPr>
            <w:rStyle w:val="af4"/>
          </w:rPr>
          <w:t>.</w:t>
        </w:r>
        <w:r w:rsidRPr="00F66B29">
          <w:rPr>
            <w:rStyle w:val="af4"/>
            <w:lang w:val="en-US"/>
          </w:rPr>
          <w:t>inttrust</w:t>
        </w:r>
        <w:r w:rsidRPr="0061695C">
          <w:rPr>
            <w:rStyle w:val="af4"/>
          </w:rPr>
          <w:t>.</w:t>
        </w:r>
        <w:r w:rsidRPr="00F66B29">
          <w:rPr>
            <w:rStyle w:val="af4"/>
            <w:lang w:val="en-US"/>
          </w:rPr>
          <w:t>ru</w:t>
        </w:r>
        <w:r w:rsidRPr="0061695C">
          <w:rPr>
            <w:rStyle w:val="af4"/>
          </w:rPr>
          <w:t>:8081/</w:t>
        </w:r>
        <w:r w:rsidRPr="00F66B29">
          <w:rPr>
            <w:rStyle w:val="af4"/>
            <w:lang w:val="en-US"/>
          </w:rPr>
          <w:t>nexus</w:t>
        </w:r>
      </w:hyperlink>
      <w:r w:rsidRPr="0061695C">
        <w:t xml:space="preserve"> </w:t>
      </w:r>
    </w:p>
    <w:p w:rsidR="00E82DC0" w:rsidRDefault="00E82DC0" w:rsidP="00E82DC0">
      <w:pPr>
        <w:autoSpaceDE w:val="0"/>
        <w:autoSpaceDN w:val="0"/>
        <w:adjustRightInd w:val="0"/>
        <w:ind w:firstLine="540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Деплой сюда выполняется maven'ом с рабочего места билд-менеджера.</w:t>
      </w:r>
    </w:p>
    <w:p w:rsidR="00E82DC0" w:rsidRPr="001B122E" w:rsidRDefault="00E82DC0" w:rsidP="00E82DC0">
      <w:pPr>
        <w:autoSpaceDE w:val="0"/>
        <w:autoSpaceDN w:val="0"/>
        <w:adjustRightInd w:val="0"/>
        <w:ind w:firstLine="540"/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Arial" w:hAnsi="Arial" w:cs="Arial"/>
          <w:color w:val="000000"/>
        </w:rPr>
        <w:t>Считываение – посредством maven, либо через web-интерфейс.</w:t>
      </w:r>
    </w:p>
    <w:p w:rsidR="00E82DC0" w:rsidRDefault="00E82DC0" w:rsidP="00E82DC0">
      <w:pPr>
        <w:autoSpaceDE w:val="0"/>
        <w:autoSpaceDN w:val="0"/>
        <w:adjustRightInd w:val="0"/>
        <w:ind w:firstLine="540"/>
        <w:jc w:val="both"/>
        <w:rPr>
          <w:rFonts w:ascii="Calibri" w:hAnsi="Calibri" w:cs="Helv"/>
          <w:color w:val="000000"/>
          <w:sz w:val="20"/>
          <w:szCs w:val="20"/>
        </w:rPr>
      </w:pPr>
    </w:p>
    <w:p w:rsidR="00E82DC0" w:rsidRDefault="00E82DC0" w:rsidP="00E82DC0">
      <w:pPr>
        <w:pStyle w:val="11"/>
      </w:pPr>
      <w:bookmarkStart w:id="8" w:name="_Ref330465347"/>
      <w:bookmarkStart w:id="9" w:name="_Toc355635061"/>
      <w:r>
        <w:lastRenderedPageBreak/>
        <w:t>Maven</w:t>
      </w:r>
      <w:bookmarkEnd w:id="8"/>
      <w:bookmarkEnd w:id="9"/>
    </w:p>
    <w:p w:rsidR="00E82DC0" w:rsidRPr="004173EA" w:rsidRDefault="00E82DC0" w:rsidP="00E82DC0">
      <w:pPr>
        <w:pStyle w:val="12"/>
      </w:pPr>
      <w:r>
        <w:t>Инструмент управления сборкой проекта.</w:t>
      </w:r>
    </w:p>
    <w:p w:rsidR="00E82DC0" w:rsidRPr="00117782" w:rsidRDefault="00E82DC0" w:rsidP="00E82DC0">
      <w:pPr>
        <w:pStyle w:val="12"/>
        <w:rPr>
          <w:rFonts w:ascii="Times New Roman" w:hAnsi="Times New Roman"/>
        </w:rPr>
      </w:pPr>
      <w:r>
        <w:rPr>
          <w:lang w:val="en-US"/>
        </w:rPr>
        <w:t>Maven</w:t>
      </w:r>
      <w:r w:rsidRPr="00117782">
        <w:t xml:space="preserve"> </w:t>
      </w:r>
      <w:r>
        <w:t xml:space="preserve">поставляется вместе с </w:t>
      </w:r>
      <w:r>
        <w:rPr>
          <w:lang w:val="en-US"/>
        </w:rPr>
        <w:t>STS</w:t>
      </w:r>
      <w:r w:rsidRPr="00117782">
        <w:t>.</w:t>
      </w:r>
    </w:p>
    <w:p w:rsidR="00E82DC0" w:rsidRPr="00BA2FB8" w:rsidRDefault="00E82DC0" w:rsidP="00E82DC0">
      <w:pPr>
        <w:pStyle w:val="12"/>
      </w:pPr>
      <w:r>
        <w:t xml:space="preserve">Для выкачивания maven'ом из внутреннего </w:t>
      </w:r>
      <w:r w:rsidRPr="00881B4E">
        <w:t xml:space="preserve">репозитория бинарников </w:t>
      </w:r>
      <w:r>
        <w:t>компании Nexus, в</w:t>
      </w:r>
      <w:r>
        <w:rPr>
          <w:color w:val="000000"/>
        </w:rPr>
        <w:t xml:space="preserve"> pom.xml проекта </w:t>
      </w:r>
      <w:r w:rsidR="0027164E">
        <w:rPr>
          <w:color w:val="000000"/>
        </w:rPr>
        <w:t xml:space="preserve">уже </w:t>
      </w:r>
      <w:r>
        <w:rPr>
          <w:color w:val="000000"/>
        </w:rPr>
        <w:t>должно быть</w:t>
      </w:r>
      <w:r w:rsidR="0027164E">
        <w:rPr>
          <w:color w:val="000000"/>
        </w:rPr>
        <w:t xml:space="preserve"> (просто проверьте)</w:t>
      </w:r>
      <w:r>
        <w:rPr>
          <w:color w:val="000000"/>
        </w:rPr>
        <w:t>:</w:t>
      </w:r>
    </w:p>
    <w:p w:rsidR="00E82DC0" w:rsidRPr="00BA2FB8" w:rsidRDefault="00E82DC0" w:rsidP="00E82DC0">
      <w:pPr>
        <w:autoSpaceDE w:val="0"/>
        <w:autoSpaceDN w:val="0"/>
        <w:adjustRightInd w:val="0"/>
        <w:ind w:firstLine="540"/>
        <w:rPr>
          <w:rFonts w:ascii="Consolas" w:hAnsi="Consolas" w:cs="Consolas"/>
          <w:sz w:val="20"/>
          <w:szCs w:val="20"/>
          <w:lang w:val="en-US"/>
        </w:rPr>
      </w:pP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repositories</w:t>
      </w: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BA2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A2FB8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BA2FB8">
        <w:rPr>
          <w:rFonts w:ascii="Consolas" w:hAnsi="Consolas" w:cs="Consolas"/>
          <w:color w:val="3F5FBF"/>
          <w:sz w:val="20"/>
          <w:szCs w:val="20"/>
          <w:lang w:val="en-US"/>
        </w:rPr>
        <w:t xml:space="preserve">&lt;!-- </w:t>
      </w:r>
      <w:r w:rsidRPr="0061695C">
        <w:rPr>
          <w:rFonts w:ascii="Consolas" w:hAnsi="Consolas" w:cs="Consolas"/>
          <w:color w:val="3F5FBF"/>
          <w:sz w:val="20"/>
          <w:szCs w:val="20"/>
          <w:lang w:val="en-US"/>
        </w:rPr>
        <w:t>InterTrust</w:t>
      </w:r>
      <w:r w:rsidRPr="00BA2FB8">
        <w:rPr>
          <w:rFonts w:ascii="Consolas" w:hAnsi="Consolas" w:cs="Consolas"/>
          <w:color w:val="3F5FBF"/>
          <w:sz w:val="20"/>
          <w:szCs w:val="20"/>
          <w:lang w:val="en-US"/>
        </w:rPr>
        <w:t>'</w:t>
      </w:r>
      <w:r w:rsidRPr="0061695C">
        <w:rPr>
          <w:rFonts w:ascii="Consolas" w:hAnsi="Consolas" w:cs="Consolas"/>
          <w:color w:val="3F5FBF"/>
          <w:sz w:val="20"/>
          <w:szCs w:val="20"/>
          <w:lang w:val="en-US"/>
        </w:rPr>
        <w:t>s</w:t>
      </w:r>
      <w:r w:rsidRPr="00BA2FB8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61695C">
        <w:rPr>
          <w:rFonts w:ascii="Consolas" w:hAnsi="Consolas" w:cs="Consolas"/>
          <w:color w:val="3F5FBF"/>
          <w:sz w:val="20"/>
          <w:szCs w:val="20"/>
          <w:lang w:val="en-US"/>
        </w:rPr>
        <w:t>repositories</w:t>
      </w:r>
      <w:r w:rsidRPr="00BA2FB8">
        <w:rPr>
          <w:rFonts w:ascii="Consolas" w:hAnsi="Consolas" w:cs="Consolas"/>
          <w:color w:val="3F5FBF"/>
          <w:sz w:val="20"/>
          <w:szCs w:val="20"/>
          <w:lang w:val="en-US"/>
        </w:rPr>
        <w:t xml:space="preserve"> </w:t>
      </w:r>
      <w:r w:rsidRPr="0061695C">
        <w:rPr>
          <w:rFonts w:ascii="Consolas" w:hAnsi="Consolas" w:cs="Consolas"/>
          <w:color w:val="3F5FBF"/>
          <w:sz w:val="20"/>
          <w:szCs w:val="20"/>
          <w:lang w:val="en-US"/>
        </w:rPr>
        <w:t>--&gt;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   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repository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>intertrust.repo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>InterTrust maven repository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>http://sup.inttrust.ru:8081/nexus/content/groups/public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releases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releases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snapshots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snapshots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Default="00E82DC0" w:rsidP="00E82DC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544" w:hanging="544"/>
        <w:jc w:val="both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BA2FB8">
        <w:rPr>
          <w:rFonts w:ascii="Consolas" w:hAnsi="Consolas" w:cs="Consolas"/>
          <w:color w:val="3F7F7F"/>
          <w:sz w:val="20"/>
          <w:szCs w:val="20"/>
          <w:lang w:val="en-US"/>
        </w:rPr>
        <w:t>repository</w:t>
      </w: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61695C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>
        <w:rPr>
          <w:rFonts w:ascii="Consolas" w:hAnsi="Consolas" w:cs="Consolas"/>
          <w:color w:val="008080"/>
          <w:sz w:val="20"/>
          <w:szCs w:val="20"/>
          <w:lang w:val="en-US"/>
        </w:rPr>
        <w:t>/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repositories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61695C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</w:t>
      </w:r>
    </w:p>
    <w:p w:rsidR="00E82DC0" w:rsidRPr="0061695C" w:rsidRDefault="00E82DC0" w:rsidP="00E82DC0">
      <w:pPr>
        <w:autoSpaceDE w:val="0"/>
        <w:autoSpaceDN w:val="0"/>
        <w:adjustRightInd w:val="0"/>
        <w:ind w:firstLine="544"/>
        <w:rPr>
          <w:rFonts w:ascii="Consolas" w:hAnsi="Consolas" w:cs="Consolas"/>
          <w:sz w:val="20"/>
          <w:szCs w:val="20"/>
          <w:lang w:val="en-US"/>
        </w:rPr>
      </w:pP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61695C">
        <w:rPr>
          <w:rFonts w:ascii="Consolas" w:hAnsi="Consolas" w:cs="Consolas"/>
          <w:color w:val="3F7F7F"/>
          <w:sz w:val="20"/>
          <w:szCs w:val="20"/>
          <w:lang w:val="en-US"/>
        </w:rPr>
        <w:t>pluginRepositories</w:t>
      </w:r>
      <w:r w:rsidRPr="0061695C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D82456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pluginRepository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D82456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>intertrust.repo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D82456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>http://sup.inttrust.ru:8081/nexus/content/groups/public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D82456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releases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releases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D82456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    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snapshots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&gt;&lt;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>true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enabled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&gt;&lt;/</w:t>
      </w:r>
      <w:r w:rsidRPr="00D82456">
        <w:rPr>
          <w:rFonts w:ascii="Consolas" w:hAnsi="Consolas" w:cs="Consolas"/>
          <w:color w:val="3F7F7F"/>
          <w:sz w:val="20"/>
          <w:szCs w:val="20"/>
          <w:lang w:val="en-US"/>
        </w:rPr>
        <w:t>snapshots</w:t>
      </w:r>
      <w:r w:rsidRPr="00D82456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A246F8" w:rsidRDefault="00E82DC0" w:rsidP="00E82DC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544" w:hanging="544"/>
        <w:jc w:val="both"/>
        <w:rPr>
          <w:rFonts w:ascii="Consolas" w:hAnsi="Consolas" w:cs="Consolas"/>
          <w:color w:val="000000"/>
          <w:sz w:val="20"/>
          <w:szCs w:val="20"/>
        </w:rPr>
      </w:pPr>
      <w:r w:rsidRPr="00D82456">
        <w:rPr>
          <w:rFonts w:ascii="Consolas" w:hAnsi="Consolas" w:cs="Consolas"/>
          <w:color w:val="000000"/>
          <w:sz w:val="20"/>
          <w:szCs w:val="20"/>
          <w:lang w:val="en-US"/>
        </w:rPr>
        <w:t xml:space="preserve">        </w:t>
      </w:r>
      <w:r w:rsidRPr="00A246F8">
        <w:rPr>
          <w:rFonts w:ascii="Consolas" w:hAnsi="Consolas" w:cs="Consolas"/>
          <w:color w:val="008080"/>
          <w:sz w:val="20"/>
          <w:szCs w:val="20"/>
        </w:rPr>
        <w:t>&lt;/</w:t>
      </w:r>
      <w:r w:rsidRPr="00BA2FB8">
        <w:rPr>
          <w:rFonts w:ascii="Consolas" w:hAnsi="Consolas" w:cs="Consolas"/>
          <w:color w:val="3F7F7F"/>
          <w:sz w:val="20"/>
          <w:szCs w:val="20"/>
          <w:lang w:val="en-US"/>
        </w:rPr>
        <w:t>pluginRepository</w:t>
      </w:r>
      <w:r w:rsidRPr="00A246F8">
        <w:rPr>
          <w:rFonts w:ascii="Consolas" w:hAnsi="Consolas" w:cs="Consolas"/>
          <w:color w:val="008080"/>
          <w:sz w:val="20"/>
          <w:szCs w:val="20"/>
        </w:rPr>
        <w:t>&gt;</w:t>
      </w:r>
    </w:p>
    <w:p w:rsidR="00E82DC0" w:rsidRPr="00A246F8" w:rsidRDefault="00E82DC0" w:rsidP="00E82DC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544" w:hanging="544"/>
        <w:jc w:val="both"/>
        <w:rPr>
          <w:rFonts w:ascii="Consolas" w:hAnsi="Consolas" w:cs="Consolas"/>
          <w:color w:val="008080"/>
          <w:sz w:val="20"/>
          <w:szCs w:val="20"/>
        </w:rPr>
      </w:pPr>
      <w:r w:rsidRPr="00A246F8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Pr="00A246F8">
        <w:rPr>
          <w:rFonts w:ascii="Consolas" w:hAnsi="Consolas" w:cs="Consolas"/>
          <w:color w:val="000000"/>
          <w:sz w:val="20"/>
          <w:szCs w:val="20"/>
        </w:rPr>
        <w:tab/>
      </w:r>
      <w:r w:rsidRPr="00A246F8">
        <w:rPr>
          <w:rFonts w:ascii="Consolas" w:hAnsi="Consolas" w:cs="Consolas"/>
          <w:color w:val="008080"/>
          <w:sz w:val="20"/>
          <w:szCs w:val="20"/>
        </w:rPr>
        <w:t>&lt;/</w:t>
      </w:r>
      <w:r w:rsidRPr="00BA2FB8">
        <w:rPr>
          <w:rFonts w:ascii="Consolas" w:hAnsi="Consolas" w:cs="Consolas"/>
          <w:color w:val="3F7F7F"/>
          <w:sz w:val="20"/>
          <w:szCs w:val="20"/>
          <w:lang w:val="en-US"/>
        </w:rPr>
        <w:t>pluginRepositories</w:t>
      </w:r>
      <w:r w:rsidRPr="00A246F8">
        <w:rPr>
          <w:rFonts w:ascii="Consolas" w:hAnsi="Consolas" w:cs="Consolas"/>
          <w:color w:val="008080"/>
          <w:sz w:val="20"/>
          <w:szCs w:val="20"/>
        </w:rPr>
        <w:t>&gt;</w:t>
      </w:r>
    </w:p>
    <w:p w:rsidR="00E82DC0" w:rsidRPr="00A246F8" w:rsidRDefault="00E82DC0" w:rsidP="00E82DC0">
      <w:pPr>
        <w:pStyle w:val="12"/>
      </w:pPr>
    </w:p>
    <w:p w:rsidR="00392A40" w:rsidRPr="00392A40" w:rsidRDefault="00392A40" w:rsidP="00E82DC0">
      <w:pPr>
        <w:pStyle w:val="12"/>
      </w:pPr>
      <w:r>
        <w:t>При первой настройке необходимо создать файл индивидуальных настроек для maven.</w:t>
      </w:r>
      <w:r w:rsidRPr="00392A40">
        <w:t xml:space="preserve"> Д</w:t>
      </w:r>
      <w:r>
        <w:t>ля</w:t>
      </w:r>
      <w:r w:rsidRPr="00392A40">
        <w:t xml:space="preserve"> </w:t>
      </w:r>
      <w:r>
        <w:t>чего</w:t>
      </w:r>
      <w:r w:rsidRPr="00392A40">
        <w:t xml:space="preserve"> </w:t>
      </w:r>
      <w:r>
        <w:t>надо</w:t>
      </w:r>
      <w:r w:rsidRPr="00392A40">
        <w:t xml:space="preserve"> </w:t>
      </w:r>
      <w:r>
        <w:t>скопировать</w:t>
      </w:r>
      <w:r w:rsidRPr="00392A40">
        <w:t xml:space="preserve"> %</w:t>
      </w:r>
      <w:r>
        <w:rPr>
          <w:lang w:val="en-US"/>
        </w:rPr>
        <w:t>MAVEN</w:t>
      </w:r>
      <w:r w:rsidRPr="00392A40">
        <w:t>_</w:t>
      </w:r>
      <w:r>
        <w:rPr>
          <w:lang w:val="en-US"/>
        </w:rPr>
        <w:t>HOME</w:t>
      </w:r>
      <w:r w:rsidRPr="00392A40">
        <w:t>%\</w:t>
      </w:r>
      <w:r w:rsidRPr="00392A40">
        <w:rPr>
          <w:lang w:val="en-US"/>
        </w:rPr>
        <w:t>conf</w:t>
      </w:r>
      <w:r w:rsidRPr="00392A40">
        <w:t>\</w:t>
      </w:r>
      <w:r w:rsidRPr="00BA2FB8">
        <w:rPr>
          <w:lang w:val="en-US"/>
        </w:rPr>
        <w:t>settings</w:t>
      </w:r>
      <w:r w:rsidRPr="00392A40">
        <w:t>.</w:t>
      </w:r>
      <w:r w:rsidRPr="00BA2FB8">
        <w:rPr>
          <w:lang w:val="en-US"/>
        </w:rPr>
        <w:t>xml</w:t>
      </w:r>
      <w:r w:rsidRPr="00392A40">
        <w:t xml:space="preserve"> в </w:t>
      </w:r>
      <w:r>
        <w:t xml:space="preserve"> папку </w:t>
      </w:r>
      <w:r w:rsidRPr="00392A40">
        <w:t>%</w:t>
      </w:r>
      <w:r>
        <w:rPr>
          <w:lang w:val="en-US"/>
        </w:rPr>
        <w:t>USERPROFILE</w:t>
      </w:r>
      <w:r w:rsidRPr="00392A40">
        <w:t>%\.</w:t>
      </w:r>
      <w:r w:rsidRPr="00BA2FB8">
        <w:rPr>
          <w:lang w:val="en-US"/>
        </w:rPr>
        <w:t>m</w:t>
      </w:r>
      <w:r w:rsidRPr="00392A40">
        <w:t>2\</w:t>
      </w:r>
      <w:r w:rsidR="000E7E84">
        <w:t xml:space="preserve">  (</w:t>
      </w:r>
      <w:r w:rsidR="000E7E84">
        <w:rPr>
          <w:lang w:val="en-US"/>
        </w:rPr>
        <w:t>USERPROFILE</w:t>
      </w:r>
      <w:r w:rsidR="000E7E84">
        <w:t xml:space="preserve">  - это путь к домашней папке пользователя)</w:t>
      </w:r>
    </w:p>
    <w:p w:rsidR="00E82DC0" w:rsidRPr="002B50EF" w:rsidRDefault="00392A40" w:rsidP="00E82DC0">
      <w:pPr>
        <w:pStyle w:val="12"/>
      </w:pPr>
      <w:r>
        <w:t>В</w:t>
      </w:r>
      <w:r w:rsidR="00E82DC0" w:rsidRPr="002B50EF">
        <w:t xml:space="preserve">  %</w:t>
      </w:r>
      <w:r w:rsidR="00E82DC0">
        <w:rPr>
          <w:lang w:val="en-US"/>
        </w:rPr>
        <w:t>USERPROFILE</w:t>
      </w:r>
      <w:r w:rsidR="00E82DC0" w:rsidRPr="002B50EF">
        <w:t>%\.</w:t>
      </w:r>
      <w:r w:rsidR="00E82DC0" w:rsidRPr="00BA2FB8">
        <w:rPr>
          <w:lang w:val="en-US"/>
        </w:rPr>
        <w:t>m</w:t>
      </w:r>
      <w:r w:rsidR="00E82DC0" w:rsidRPr="002B50EF">
        <w:t>2\</w:t>
      </w:r>
      <w:r w:rsidR="00E82DC0" w:rsidRPr="00BA2FB8">
        <w:rPr>
          <w:lang w:val="en-US"/>
        </w:rPr>
        <w:t>settings</w:t>
      </w:r>
      <w:r w:rsidR="00E82DC0" w:rsidRPr="002B50EF">
        <w:t>.</w:t>
      </w:r>
      <w:r w:rsidR="00E82DC0" w:rsidRPr="00BA2FB8">
        <w:rPr>
          <w:lang w:val="en-US"/>
        </w:rPr>
        <w:t>xml</w:t>
      </w:r>
      <w:r w:rsidR="00E82DC0" w:rsidRPr="002B50EF">
        <w:t xml:space="preserve"> </w:t>
      </w:r>
      <w:r w:rsidR="00E82DC0">
        <w:t>вписать</w:t>
      </w:r>
      <w:r w:rsidR="002B50EF">
        <w:t xml:space="preserve"> логины и пароли доступа к репозиториям. Дл</w:t>
      </w:r>
      <w:r w:rsidR="00F67AA5">
        <w:t>я всех разработчиков они одинаковы</w:t>
      </w:r>
      <w:r w:rsidR="00E82DC0" w:rsidRPr="002B50EF">
        <w:t>:</w:t>
      </w:r>
    </w:p>
    <w:p w:rsidR="00E82DC0" w:rsidRPr="002B50EF" w:rsidRDefault="00E82DC0" w:rsidP="00E82DC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</w:rPr>
      </w:pPr>
    </w:p>
    <w:p w:rsidR="00E82DC0" w:rsidRPr="00CC098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2B50EF">
        <w:rPr>
          <w:rFonts w:ascii="Consolas" w:hAnsi="Consolas" w:cs="Consolas"/>
          <w:color w:val="000000"/>
          <w:sz w:val="20"/>
          <w:szCs w:val="20"/>
        </w:rPr>
        <w:tab/>
      </w:r>
      <w:r w:rsidRPr="00CC098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CC0980">
        <w:rPr>
          <w:rFonts w:ascii="Consolas" w:hAnsi="Consolas" w:cs="Consolas"/>
          <w:color w:val="3F7F7F"/>
          <w:sz w:val="20"/>
          <w:szCs w:val="20"/>
          <w:lang w:val="en-US"/>
        </w:rPr>
        <w:t>server</w:t>
      </w:r>
      <w:r>
        <w:rPr>
          <w:rFonts w:ascii="Consolas" w:hAnsi="Consolas" w:cs="Consolas"/>
          <w:color w:val="3F7F7F"/>
          <w:sz w:val="20"/>
          <w:szCs w:val="20"/>
          <w:lang w:val="en-US"/>
        </w:rPr>
        <w:t>s</w:t>
      </w:r>
      <w:r w:rsidRPr="00CC098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365F62" w:rsidRDefault="00E82DC0" w:rsidP="00E82DC0">
      <w:pPr>
        <w:pStyle w:val="12"/>
        <w:ind w:firstLine="0"/>
        <w:rPr>
          <w:rFonts w:ascii="Times New Roman" w:hAnsi="Times New Roman" w:cs="Times New Roman"/>
          <w:lang w:val="en-US"/>
        </w:rPr>
      </w:pP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84760">
        <w:rPr>
          <w:rFonts w:ascii="Times New Roman" w:hAnsi="Times New Roman" w:cs="Times New Roman"/>
          <w:lang w:val="en-US"/>
        </w:rPr>
        <w:t>…</w:t>
      </w:r>
      <w:r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</w:p>
    <w:p w:rsidR="00E82DC0" w:rsidRPr="00205C17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205C17">
        <w:rPr>
          <w:rFonts w:ascii="Consolas" w:hAnsi="Consolas" w:cs="Consolas"/>
          <w:color w:val="3F7F7F"/>
          <w:sz w:val="20"/>
          <w:szCs w:val="20"/>
          <w:lang w:val="en-US"/>
        </w:rPr>
        <w:t>server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205C17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205C17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>intertrust.repo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05C17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205C17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2B50EF">
        <w:rPr>
          <w:rFonts w:ascii="Consolas" w:hAnsi="Consolas" w:cs="Consolas"/>
          <w:color w:val="3F7F7F"/>
          <w:sz w:val="20"/>
          <w:szCs w:val="20"/>
          <w:lang w:val="en-US"/>
        </w:rPr>
        <w:t>username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="003E256D">
        <w:rPr>
          <w:rFonts w:ascii="Consolas" w:hAnsi="Consolas" w:cs="Consolas"/>
          <w:color w:val="008080"/>
          <w:sz w:val="20"/>
          <w:szCs w:val="20"/>
          <w:lang w:val="en-US"/>
        </w:rPr>
        <w:t>%</w:t>
      </w:r>
      <w:r w:rsidR="00E25CEF">
        <w:rPr>
          <w:rFonts w:ascii="Consolas" w:hAnsi="Consolas" w:cs="Consolas"/>
          <w:color w:val="000000"/>
          <w:sz w:val="20"/>
          <w:szCs w:val="20"/>
          <w:lang w:val="en-US"/>
        </w:rPr>
        <w:t>login</w:t>
      </w:r>
      <w:r w:rsidR="003E256D">
        <w:rPr>
          <w:rFonts w:ascii="Consolas" w:hAnsi="Consolas" w:cs="Consolas"/>
          <w:color w:val="000000"/>
          <w:sz w:val="20"/>
          <w:szCs w:val="20"/>
          <w:lang w:val="en-US"/>
        </w:rPr>
        <w:t>%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B50EF">
        <w:rPr>
          <w:rFonts w:ascii="Consolas" w:hAnsi="Consolas" w:cs="Consolas"/>
          <w:color w:val="3F7F7F"/>
          <w:sz w:val="20"/>
          <w:szCs w:val="20"/>
          <w:lang w:val="en-US"/>
        </w:rPr>
        <w:t>username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205C17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205C17">
        <w:rPr>
          <w:rFonts w:ascii="Consolas" w:hAnsi="Consolas" w:cs="Consolas"/>
          <w:color w:val="3F7F7F"/>
          <w:sz w:val="20"/>
          <w:szCs w:val="20"/>
          <w:lang w:val="en-US"/>
        </w:rPr>
        <w:t>password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="003E256D">
        <w:rPr>
          <w:rFonts w:ascii="Consolas" w:hAnsi="Consolas" w:cs="Consolas"/>
          <w:color w:val="008080"/>
          <w:sz w:val="20"/>
          <w:szCs w:val="20"/>
          <w:lang w:val="en-US"/>
        </w:rPr>
        <w:t>%</w:t>
      </w:r>
      <w:r w:rsidR="00E25CEF">
        <w:rPr>
          <w:rFonts w:ascii="Consolas" w:hAnsi="Consolas" w:cs="Consolas"/>
          <w:color w:val="000000"/>
          <w:sz w:val="20"/>
          <w:szCs w:val="20"/>
          <w:lang w:val="en-US"/>
        </w:rPr>
        <w:t>pass</w:t>
      </w:r>
      <w:r w:rsidR="003E256D">
        <w:rPr>
          <w:rFonts w:ascii="Consolas" w:hAnsi="Consolas" w:cs="Consolas"/>
          <w:color w:val="000000"/>
          <w:sz w:val="20"/>
          <w:szCs w:val="20"/>
          <w:lang w:val="en-US"/>
        </w:rPr>
        <w:t>%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205C17">
        <w:rPr>
          <w:rFonts w:ascii="Consolas" w:hAnsi="Consolas" w:cs="Consolas"/>
          <w:color w:val="3F7F7F"/>
          <w:sz w:val="20"/>
          <w:szCs w:val="20"/>
          <w:lang w:val="en-US"/>
        </w:rPr>
        <w:t>password</w:t>
      </w:r>
      <w:r w:rsidRPr="00205C17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365F62" w:rsidRDefault="00E82DC0" w:rsidP="00E82DC0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205C17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2DC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82DC0">
        <w:rPr>
          <w:rFonts w:ascii="Consolas" w:hAnsi="Consolas" w:cs="Consolas"/>
          <w:color w:val="3F7F7F"/>
          <w:sz w:val="20"/>
          <w:szCs w:val="20"/>
          <w:lang w:val="en-US"/>
        </w:rPr>
        <w:t>server</w:t>
      </w:r>
      <w:r w:rsidRPr="00E82DC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E82DC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2DC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675D55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</w:p>
    <w:p w:rsidR="00E82DC0" w:rsidRPr="00E82DC0" w:rsidRDefault="00E82DC0" w:rsidP="00E82DC0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  <w:lang w:val="en-US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E82DC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E82DC0">
        <w:rPr>
          <w:rFonts w:ascii="Consolas" w:hAnsi="Consolas" w:cs="Consolas"/>
          <w:color w:val="3F7F7F"/>
          <w:sz w:val="20"/>
          <w:szCs w:val="20"/>
          <w:lang w:val="en-US"/>
        </w:rPr>
        <w:t>servers</w:t>
      </w:r>
      <w:r w:rsidRPr="00E82DC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E82DC0" w:rsidRDefault="00E82DC0" w:rsidP="00E82DC0">
      <w:pPr>
        <w:autoSpaceDE w:val="0"/>
        <w:autoSpaceDN w:val="0"/>
        <w:adjustRightInd w:val="0"/>
        <w:rPr>
          <w:rFonts w:ascii="Consolas" w:hAnsi="Consolas" w:cs="Consolas"/>
          <w:color w:val="000000"/>
          <w:sz w:val="20"/>
          <w:szCs w:val="20"/>
          <w:lang w:val="en-US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484760">
        <w:rPr>
          <w:color w:val="0000FF"/>
          <w:lang w:val="en-US"/>
        </w:rPr>
        <w:t>…</w:t>
      </w:r>
    </w:p>
    <w:p w:rsidR="00E82DC0" w:rsidRPr="00484760" w:rsidRDefault="00E82DC0" w:rsidP="00E82DC0">
      <w:pPr>
        <w:autoSpaceDE w:val="0"/>
        <w:autoSpaceDN w:val="0"/>
        <w:adjustRightInd w:val="0"/>
        <w:rPr>
          <w:color w:val="0000FF"/>
          <w:lang w:val="en-US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BA2FB8">
        <w:rPr>
          <w:rFonts w:ascii="Consolas" w:hAnsi="Consolas" w:cs="Consolas"/>
          <w:color w:val="3F7F7F"/>
          <w:sz w:val="20"/>
          <w:szCs w:val="20"/>
          <w:lang w:val="en-US"/>
        </w:rPr>
        <w:t>mirrors</w:t>
      </w:r>
      <w:r w:rsidRPr="00BA2FB8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484760" w:rsidRDefault="00E82DC0" w:rsidP="00E82DC0">
      <w:pPr>
        <w:tabs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</w:tabs>
        <w:autoSpaceDE w:val="0"/>
        <w:autoSpaceDN w:val="0"/>
        <w:adjustRightInd w:val="0"/>
        <w:ind w:left="544"/>
        <w:rPr>
          <w:color w:val="000000"/>
          <w:sz w:val="20"/>
          <w:szCs w:val="20"/>
          <w:lang w:val="en-US"/>
        </w:rPr>
      </w:pPr>
      <w:r w:rsidRPr="00484760">
        <w:rPr>
          <w:color w:val="0000FF"/>
          <w:lang w:val="en-US"/>
        </w:rPr>
        <w:tab/>
      </w:r>
      <w:r w:rsidRPr="00484760">
        <w:rPr>
          <w:color w:val="0000FF"/>
          <w:lang w:val="en-US"/>
        </w:rPr>
        <w:tab/>
        <w:t>…</w:t>
      </w:r>
    </w:p>
    <w:p w:rsidR="00E82DC0" w:rsidRPr="00B92C7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92C70">
        <w:rPr>
          <w:color w:val="000000"/>
          <w:lang w:val="en-US"/>
        </w:rPr>
        <w:tab/>
      </w:r>
      <w:r w:rsidRPr="00E82DC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mirror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B92C7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>nexus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id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B92C7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>InterTrust Proxy Cache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name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B92C7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>http://sup.inttrust.ru:8081/nexus/content/groups/public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B92C70">
        <w:rPr>
          <w:rFonts w:ascii="Consolas" w:hAnsi="Consolas" w:cs="Consolas"/>
          <w:color w:val="3F7F7F"/>
          <w:sz w:val="20"/>
          <w:szCs w:val="20"/>
          <w:lang w:val="en-US"/>
        </w:rPr>
        <w:t>url</w:t>
      </w:r>
      <w:r w:rsidRPr="00B92C70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365F62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B92C70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&lt;</w:t>
      </w:r>
      <w:r w:rsidRPr="00365F62">
        <w:rPr>
          <w:rFonts w:ascii="Consolas" w:hAnsi="Consolas" w:cs="Consolas"/>
          <w:color w:val="3F7F7F"/>
          <w:sz w:val="20"/>
          <w:szCs w:val="20"/>
          <w:lang w:val="en-US"/>
        </w:rPr>
        <w:t>mirrorOf</w:t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>*</w:t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365F62">
        <w:rPr>
          <w:rFonts w:ascii="Consolas" w:hAnsi="Consolas" w:cs="Consolas"/>
          <w:color w:val="3F7F7F"/>
          <w:sz w:val="20"/>
          <w:szCs w:val="20"/>
          <w:lang w:val="en-US"/>
        </w:rPr>
        <w:t>mirrorOf</w:t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Pr="00B92C70" w:rsidRDefault="00E82DC0" w:rsidP="00E82DC0">
      <w:pPr>
        <w:autoSpaceDE w:val="0"/>
        <w:autoSpaceDN w:val="0"/>
        <w:adjustRightInd w:val="0"/>
        <w:rPr>
          <w:rFonts w:ascii="Consolas" w:hAnsi="Consolas" w:cs="Consolas"/>
          <w:sz w:val="20"/>
          <w:szCs w:val="20"/>
          <w:lang w:val="en-US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365F62">
        <w:rPr>
          <w:rFonts w:ascii="Consolas" w:hAnsi="Consolas" w:cs="Consolas"/>
          <w:color w:val="3F7F7F"/>
          <w:sz w:val="20"/>
          <w:szCs w:val="20"/>
          <w:lang w:val="en-US"/>
        </w:rPr>
        <w:t>mirror</w:t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E82DC0" w:rsidRDefault="00E82DC0" w:rsidP="00E82DC0">
      <w:pPr>
        <w:autoSpaceDE w:val="0"/>
        <w:autoSpaceDN w:val="0"/>
        <w:adjustRightInd w:val="0"/>
        <w:rPr>
          <w:rFonts w:ascii="Consolas" w:hAnsi="Consolas" w:cs="Consolas"/>
          <w:color w:val="008080"/>
          <w:sz w:val="20"/>
          <w:szCs w:val="20"/>
        </w:rPr>
      </w:pPr>
      <w:r w:rsidRPr="00365F62">
        <w:rPr>
          <w:rFonts w:ascii="Consolas" w:hAnsi="Consolas" w:cs="Consolas"/>
          <w:color w:val="000000"/>
          <w:sz w:val="20"/>
          <w:szCs w:val="20"/>
          <w:lang w:val="en-US"/>
        </w:rPr>
        <w:tab/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&lt;/</w:t>
      </w:r>
      <w:r w:rsidRPr="00365F62">
        <w:rPr>
          <w:rFonts w:ascii="Consolas" w:hAnsi="Consolas" w:cs="Consolas"/>
          <w:color w:val="3F7F7F"/>
          <w:sz w:val="20"/>
          <w:szCs w:val="20"/>
          <w:lang w:val="en-US"/>
        </w:rPr>
        <w:t>mirrors</w:t>
      </w:r>
      <w:r w:rsidRPr="00365F62">
        <w:rPr>
          <w:rFonts w:ascii="Consolas" w:hAnsi="Consolas" w:cs="Consolas"/>
          <w:color w:val="008080"/>
          <w:sz w:val="20"/>
          <w:szCs w:val="20"/>
          <w:lang w:val="en-US"/>
        </w:rPr>
        <w:t>&gt;</w:t>
      </w:r>
    </w:p>
    <w:p w:rsidR="00DC1BB6" w:rsidRDefault="00DC1BB6" w:rsidP="0018703F">
      <w:pPr>
        <w:pStyle w:val="11"/>
      </w:pPr>
      <w:bookmarkStart w:id="10" w:name="_Toc355635062"/>
      <w:r>
        <w:rPr>
          <w:lang w:val="en-US"/>
        </w:rPr>
        <w:t>STS</w:t>
      </w:r>
      <w:bookmarkEnd w:id="10"/>
    </w:p>
    <w:p w:rsidR="00793F92" w:rsidRPr="001A20CB" w:rsidRDefault="00793F92" w:rsidP="00DC1BB6">
      <w:pPr>
        <w:pStyle w:val="12"/>
        <w:rPr>
          <w:color w:val="000000"/>
        </w:rPr>
      </w:pPr>
      <w:r>
        <w:rPr>
          <w:color w:val="000000"/>
          <w:lang w:val="en-US"/>
        </w:rPr>
        <w:t>STS</w:t>
      </w:r>
      <w:r w:rsidRPr="00A246F8">
        <w:rPr>
          <w:color w:val="000000"/>
        </w:rPr>
        <w:t xml:space="preserve"> – </w:t>
      </w:r>
      <w:r>
        <w:rPr>
          <w:color w:val="000000"/>
          <w:lang w:val="en-US"/>
        </w:rPr>
        <w:t>SpringSource</w:t>
      </w:r>
      <w:r w:rsidRPr="00A246F8">
        <w:rPr>
          <w:color w:val="000000"/>
        </w:rPr>
        <w:t xml:space="preserve"> </w:t>
      </w:r>
      <w:r>
        <w:rPr>
          <w:color w:val="000000"/>
          <w:lang w:val="en-US"/>
        </w:rPr>
        <w:t>Tools</w:t>
      </w:r>
      <w:r w:rsidRPr="00A246F8">
        <w:rPr>
          <w:color w:val="000000"/>
        </w:rPr>
        <w:t xml:space="preserve"> </w:t>
      </w:r>
      <w:r>
        <w:rPr>
          <w:color w:val="000000"/>
          <w:lang w:val="en-US"/>
        </w:rPr>
        <w:t>Sute</w:t>
      </w:r>
      <w:r w:rsidRPr="00A246F8">
        <w:rPr>
          <w:color w:val="000000"/>
        </w:rPr>
        <w:t xml:space="preserve">. </w:t>
      </w:r>
      <w:r>
        <w:rPr>
          <w:color w:val="000000"/>
          <w:lang w:val="en-US"/>
        </w:rPr>
        <w:t>IDE</w:t>
      </w:r>
      <w:r w:rsidRPr="00793F92">
        <w:rPr>
          <w:color w:val="000000"/>
        </w:rPr>
        <w:t xml:space="preserve"> на базе </w:t>
      </w:r>
      <w:r>
        <w:rPr>
          <w:color w:val="000000"/>
          <w:lang w:val="en-US"/>
        </w:rPr>
        <w:t>Eclipse</w:t>
      </w:r>
      <w:r w:rsidRPr="00793F92">
        <w:rPr>
          <w:color w:val="000000"/>
        </w:rPr>
        <w:t xml:space="preserve"> с</w:t>
      </w:r>
      <w:r>
        <w:rPr>
          <w:color w:val="000000"/>
        </w:rPr>
        <w:t xml:space="preserve"> плагинами для разработки </w:t>
      </w:r>
      <w:r w:rsidR="002166F8">
        <w:rPr>
          <w:color w:val="000000"/>
        </w:rPr>
        <w:t>с использованием</w:t>
      </w:r>
      <w:r>
        <w:rPr>
          <w:color w:val="000000"/>
        </w:rPr>
        <w:t xml:space="preserve"> фреймворк</w:t>
      </w:r>
      <w:r w:rsidR="002166F8">
        <w:rPr>
          <w:color w:val="000000"/>
        </w:rPr>
        <w:t>а</w:t>
      </w:r>
      <w:r>
        <w:rPr>
          <w:color w:val="000000"/>
        </w:rPr>
        <w:t xml:space="preserve"> SpringFramework.</w:t>
      </w:r>
    </w:p>
    <w:p w:rsidR="00793F92" w:rsidRPr="00793F92" w:rsidRDefault="00793F92" w:rsidP="00DC1BB6">
      <w:pPr>
        <w:pStyle w:val="12"/>
        <w:rPr>
          <w:color w:val="000000"/>
        </w:rPr>
      </w:pPr>
    </w:p>
    <w:p w:rsidR="00793F92" w:rsidRDefault="00D15C48" w:rsidP="00DC1BB6">
      <w:pPr>
        <w:pStyle w:val="12"/>
        <w:rPr>
          <w:color w:val="000000"/>
          <w:lang w:val="en-US"/>
        </w:rPr>
      </w:pPr>
      <w:hyperlink r:id="rId23" w:history="1">
        <w:r w:rsidR="00B77AF2" w:rsidRPr="00B77AF2">
          <w:rPr>
            <w:rStyle w:val="af4"/>
            <w:lang w:val="en-US"/>
          </w:rPr>
          <w:t>\\FREENAS\distrib\FreeSoftware\java\SpringSource Tool Suite\</w:t>
        </w:r>
      </w:hyperlink>
    </w:p>
    <w:p w:rsidR="00B77AF2" w:rsidRPr="00B77AF2" w:rsidRDefault="00B77AF2" w:rsidP="00DC1BB6">
      <w:pPr>
        <w:pStyle w:val="12"/>
        <w:rPr>
          <w:color w:val="000000"/>
          <w:lang w:val="en-US"/>
        </w:rPr>
      </w:pPr>
    </w:p>
    <w:p w:rsidR="00B728D5" w:rsidRDefault="002356C9" w:rsidP="00DC1BB6">
      <w:pPr>
        <w:pStyle w:val="12"/>
      </w:pPr>
      <w:r>
        <w:t>Если</w:t>
      </w:r>
      <w:r w:rsidRPr="001A20CB">
        <w:t xml:space="preserve"> </w:t>
      </w:r>
      <w:r>
        <w:t>при</w:t>
      </w:r>
      <w:r w:rsidRPr="001A20CB">
        <w:t xml:space="preserve"> </w:t>
      </w:r>
      <w:r>
        <w:t xml:space="preserve">инсталляции </w:t>
      </w:r>
      <w:r>
        <w:rPr>
          <w:lang w:val="en-US"/>
        </w:rPr>
        <w:t>STS</w:t>
      </w:r>
      <w:r w:rsidRPr="00117782">
        <w:t xml:space="preserve"> </w:t>
      </w:r>
      <w:r>
        <w:t>не</w:t>
      </w:r>
      <w:r w:rsidR="001A20CB" w:rsidRPr="001A20CB">
        <w:t xml:space="preserve"> </w:t>
      </w:r>
      <w:r>
        <w:t xml:space="preserve">был установлен </w:t>
      </w:r>
      <w:r>
        <w:rPr>
          <w:lang w:val="en-US"/>
        </w:rPr>
        <w:t>JDK</w:t>
      </w:r>
      <w:r>
        <w:t xml:space="preserve"> или надо его заменить, путь к </w:t>
      </w:r>
      <w:r>
        <w:rPr>
          <w:lang w:val="en-US"/>
        </w:rPr>
        <w:t>JDK</w:t>
      </w:r>
      <w:r>
        <w:t xml:space="preserve"> указывается в</w:t>
      </w:r>
      <w:r w:rsidR="00DC1BB6">
        <w:t xml:space="preserve"> </w:t>
      </w:r>
      <w:r w:rsidR="00DC1BB6">
        <w:rPr>
          <w:lang w:val="en-US"/>
        </w:rPr>
        <w:t>sts</w:t>
      </w:r>
      <w:r w:rsidR="00DC1BB6" w:rsidRPr="00117782">
        <w:t>.</w:t>
      </w:r>
      <w:r w:rsidR="00DC1BB6">
        <w:rPr>
          <w:lang w:val="en-US"/>
        </w:rPr>
        <w:t>ini</w:t>
      </w:r>
      <w:r>
        <w:t>.</w:t>
      </w:r>
    </w:p>
    <w:p w:rsidR="00B728D5" w:rsidRDefault="00B728D5" w:rsidP="00DC1BB6">
      <w:pPr>
        <w:pStyle w:val="12"/>
      </w:pPr>
    </w:p>
    <w:p w:rsidR="00DC1BB6" w:rsidRPr="00117782" w:rsidRDefault="00B728D5" w:rsidP="00DC1BB6">
      <w:pPr>
        <w:pStyle w:val="12"/>
      </w:pPr>
      <w:r>
        <w:t xml:space="preserve">После </w:t>
      </w:r>
      <w:r w:rsidR="00DC1BB6">
        <w:t xml:space="preserve"> </w:t>
      </w:r>
      <w:r>
        <w:t>установки изменить дефолтную кодировку на UTF-8</w:t>
      </w:r>
    </w:p>
    <w:p w:rsidR="00B728D5" w:rsidRDefault="00B728D5" w:rsidP="00DC1BB6">
      <w:pPr>
        <w:pStyle w:val="12"/>
      </w:pPr>
    </w:p>
    <w:p w:rsidR="00B728D5" w:rsidRDefault="00237C7E" w:rsidP="00DC1BB6">
      <w:pPr>
        <w:pStyle w:val="12"/>
      </w:pPr>
      <w:r>
        <w:rPr>
          <w:noProof/>
        </w:rPr>
        <w:drawing>
          <wp:inline distT="0" distB="0" distL="0" distR="0">
            <wp:extent cx="5972175" cy="5353050"/>
            <wp:effectExtent l="1905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35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28D5" w:rsidRDefault="00B728D5" w:rsidP="00DC1BB6">
      <w:pPr>
        <w:pStyle w:val="12"/>
        <w:rPr>
          <w:lang w:val="en-US"/>
        </w:rPr>
      </w:pPr>
    </w:p>
    <w:p w:rsidR="00DB4CC9" w:rsidRDefault="001A20CB" w:rsidP="00DB4CC9">
      <w:pPr>
        <w:pStyle w:val="210"/>
      </w:pPr>
      <w:bookmarkStart w:id="11" w:name="_Toc355635063"/>
      <w:r>
        <w:t>Импорт проекта CMJ из</w:t>
      </w:r>
      <w:r w:rsidR="00DB4CC9">
        <w:t xml:space="preserve"> Git</w:t>
      </w:r>
      <w:r>
        <w:t xml:space="preserve"> в </w:t>
      </w:r>
      <w:r>
        <w:rPr>
          <w:lang w:val="en-US"/>
        </w:rPr>
        <w:t>STS</w:t>
      </w:r>
      <w:bookmarkEnd w:id="11"/>
    </w:p>
    <w:p w:rsidR="006F74A2" w:rsidRPr="006F74A2" w:rsidRDefault="006F74A2" w:rsidP="006F74A2">
      <w:pPr>
        <w:pStyle w:val="12"/>
      </w:pPr>
      <w:r>
        <w:t>В состав STS</w:t>
      </w:r>
      <w:r w:rsidRPr="006F74A2">
        <w:t xml:space="preserve"> входит и </w:t>
      </w:r>
      <w:r>
        <w:rPr>
          <w:lang w:val="en-US"/>
        </w:rPr>
        <w:t>Maven</w:t>
      </w:r>
      <w:r w:rsidRPr="006F74A2">
        <w:t xml:space="preserve">. </w:t>
      </w:r>
      <w:r>
        <w:t>Перед импортом проекта</w:t>
      </w:r>
      <w:r w:rsidR="00E31C98">
        <w:t>,</w:t>
      </w:r>
      <w:r>
        <w:t xml:space="preserve"> необходимо выполнить настройку</w:t>
      </w:r>
      <w:r w:rsidR="008D49B6" w:rsidRPr="00B77AF2">
        <w:t xml:space="preserve"> </w:t>
      </w:r>
      <w:r w:rsidR="008D49B6">
        <w:rPr>
          <w:lang w:val="en-US"/>
        </w:rPr>
        <w:t>maven</w:t>
      </w:r>
      <w:r w:rsidR="00E31C98">
        <w:t xml:space="preserve">. См. главу </w:t>
      </w:r>
      <w:r w:rsidR="00D15C48">
        <w:fldChar w:fldCharType="begin"/>
      </w:r>
      <w:r w:rsidR="00E31C98">
        <w:instrText xml:space="preserve"> REF _Ref330465347 \r \h </w:instrText>
      </w:r>
      <w:r w:rsidR="00D15C48">
        <w:fldChar w:fldCharType="separate"/>
      </w:r>
      <w:r w:rsidR="00A246F8">
        <w:t>3</w:t>
      </w:r>
      <w:r w:rsidR="00D15C48">
        <w:fldChar w:fldCharType="end"/>
      </w:r>
      <w:r w:rsidR="00E31C98">
        <w:t>.</w:t>
      </w:r>
    </w:p>
    <w:p w:rsidR="006F74A2" w:rsidRPr="006F74A2" w:rsidRDefault="006F74A2" w:rsidP="006F74A2">
      <w:pPr>
        <w:pStyle w:val="12"/>
      </w:pPr>
    </w:p>
    <w:p w:rsidR="007514E5" w:rsidRPr="00117782" w:rsidRDefault="007514E5" w:rsidP="007514E5">
      <w:pPr>
        <w:pStyle w:val="12"/>
      </w:pPr>
      <w:r>
        <w:t xml:space="preserve">Надо импортировать проект таким образом, что бы </w:t>
      </w:r>
    </w:p>
    <w:p w:rsidR="007514E5" w:rsidRDefault="007514E5" w:rsidP="00D02D88">
      <w:pPr>
        <w:pStyle w:val="12"/>
        <w:numPr>
          <w:ilvl w:val="0"/>
          <w:numId w:val="18"/>
        </w:numPr>
      </w:pPr>
      <w:r>
        <w:t>Eclipse</w:t>
      </w:r>
      <w:r w:rsidRPr="00117782">
        <w:t>-</w:t>
      </w:r>
      <w:r>
        <w:t>проект был типа «Maven»</w:t>
      </w:r>
    </w:p>
    <w:p w:rsidR="007514E5" w:rsidRPr="007514E5" w:rsidRDefault="007514E5" w:rsidP="00D02D88">
      <w:pPr>
        <w:pStyle w:val="12"/>
        <w:numPr>
          <w:ilvl w:val="0"/>
          <w:numId w:val="18"/>
        </w:numPr>
      </w:pPr>
      <w:r>
        <w:t>для Eclipse</w:t>
      </w:r>
      <w:r w:rsidRPr="00117782">
        <w:t>-</w:t>
      </w:r>
      <w:r>
        <w:t>проекта работал Git-plugin (через меню Team)</w:t>
      </w:r>
    </w:p>
    <w:p w:rsidR="007514E5" w:rsidRDefault="007514E5" w:rsidP="00D02D88">
      <w:pPr>
        <w:pStyle w:val="12"/>
        <w:numPr>
          <w:ilvl w:val="0"/>
          <w:numId w:val="18"/>
        </w:numPr>
      </w:pPr>
      <w:r>
        <w:t>для Eclipse</w:t>
      </w:r>
      <w:r w:rsidRPr="00117782">
        <w:t>-</w:t>
      </w:r>
      <w:r>
        <w:t xml:space="preserve">проекта работал </w:t>
      </w:r>
      <w:r>
        <w:rPr>
          <w:lang w:val="en-US"/>
        </w:rPr>
        <w:t>AspectJ</w:t>
      </w:r>
      <w:r>
        <w:t>-plugin</w:t>
      </w:r>
    </w:p>
    <w:p w:rsidR="00F4684B" w:rsidRDefault="00F4684B" w:rsidP="00D02D88">
      <w:pPr>
        <w:pStyle w:val="12"/>
        <w:numPr>
          <w:ilvl w:val="0"/>
          <w:numId w:val="18"/>
        </w:numPr>
      </w:pPr>
      <w:r>
        <w:t>поместить проект в желаемую папку файловой системы, а не автосгенерированную</w:t>
      </w:r>
    </w:p>
    <w:p w:rsidR="007514E5" w:rsidRDefault="007514E5" w:rsidP="00050F70">
      <w:pPr>
        <w:pStyle w:val="12"/>
      </w:pPr>
    </w:p>
    <w:p w:rsidR="00B728D5" w:rsidRDefault="00B728D5" w:rsidP="00050F70">
      <w:pPr>
        <w:pStyle w:val="12"/>
      </w:pPr>
      <w:r>
        <w:t>Чтобы добиться этого</w:t>
      </w:r>
      <w:r w:rsidR="00014EAD" w:rsidRPr="00014EAD">
        <w:t xml:space="preserve"> в </w:t>
      </w:r>
      <w:r w:rsidR="00014EAD">
        <w:rPr>
          <w:lang w:val="en-US"/>
        </w:rPr>
        <w:t>STS</w:t>
      </w:r>
      <w:r>
        <w:t>, надо сделать двойной импорт. Сначала «</w:t>
      </w:r>
      <w:r w:rsidR="00014EAD">
        <w:rPr>
          <w:lang w:val="en-US"/>
        </w:rPr>
        <w:t>Import</w:t>
      </w:r>
      <w:r w:rsidR="00014EAD" w:rsidRPr="00014EAD">
        <w:t>-&gt;</w:t>
      </w:r>
      <w:r w:rsidR="00014EAD">
        <w:rPr>
          <w:lang w:val="en-US"/>
        </w:rPr>
        <w:t>Maven</w:t>
      </w:r>
      <w:r w:rsidR="00014EAD" w:rsidRPr="00014EAD">
        <w:t>/</w:t>
      </w:r>
      <w:r w:rsidR="00014EAD">
        <w:rPr>
          <w:lang w:val="en-US"/>
        </w:rPr>
        <w:t>Existing</w:t>
      </w:r>
      <w:r w:rsidR="00014EAD" w:rsidRPr="00014EAD">
        <w:t xml:space="preserve"> </w:t>
      </w:r>
      <w:r w:rsidR="00014EAD">
        <w:rPr>
          <w:lang w:val="en-US"/>
        </w:rPr>
        <w:t>Maven</w:t>
      </w:r>
      <w:r w:rsidR="00014EAD" w:rsidRPr="00014EAD">
        <w:t xml:space="preserve"> </w:t>
      </w:r>
      <w:r w:rsidR="0088442F">
        <w:rPr>
          <w:lang w:val="en-US"/>
        </w:rPr>
        <w:t>P</w:t>
      </w:r>
      <w:r>
        <w:t>roject</w:t>
      </w:r>
      <w:r w:rsidR="0088442F">
        <w:rPr>
          <w:lang w:val="en-US"/>
        </w:rPr>
        <w:t>s</w:t>
      </w:r>
      <w:r>
        <w:t>», что сделает у проектов правильный .project и .settings,</w:t>
      </w:r>
      <w:r w:rsidRPr="00117782">
        <w:t xml:space="preserve"> затем</w:t>
      </w:r>
      <w:r>
        <w:t xml:space="preserve"> удалить импортированные Eclipse</w:t>
      </w:r>
      <w:r w:rsidRPr="00117782">
        <w:t>-</w:t>
      </w:r>
      <w:r>
        <w:t>проекты без удаления</w:t>
      </w:r>
      <w:r w:rsidR="00014EAD" w:rsidRPr="00014EAD">
        <w:t xml:space="preserve"> в файловой системе</w:t>
      </w:r>
      <w:r w:rsidR="00113E87" w:rsidRPr="00117782">
        <w:t xml:space="preserve">. Затем </w:t>
      </w:r>
      <w:r w:rsidR="00113E87">
        <w:t>второй импорт</w:t>
      </w:r>
      <w:r w:rsidRPr="00117782">
        <w:t xml:space="preserve"> </w:t>
      </w:r>
      <w:r w:rsidR="00113E87">
        <w:t>как</w:t>
      </w:r>
      <w:r>
        <w:t xml:space="preserve"> «Project from Git»</w:t>
      </w:r>
      <w:r w:rsidR="00113E87">
        <w:t>, что активирует плагин по работе с GIT.</w:t>
      </w:r>
    </w:p>
    <w:p w:rsidR="00113E87" w:rsidRDefault="00113E87" w:rsidP="00050F70">
      <w:pPr>
        <w:pStyle w:val="12"/>
      </w:pPr>
    </w:p>
    <w:p w:rsidR="00D021ED" w:rsidRDefault="00D021ED" w:rsidP="00050F70">
      <w:pPr>
        <w:pStyle w:val="12"/>
        <w:rPr>
          <w:u w:val="single"/>
        </w:rPr>
      </w:pPr>
      <w:r w:rsidRPr="00D021ED">
        <w:rPr>
          <w:u w:val="single"/>
        </w:rPr>
        <w:lastRenderedPageBreak/>
        <w:t>Пошаговая инструкция</w:t>
      </w:r>
      <w:r>
        <w:rPr>
          <w:u w:val="single"/>
        </w:rPr>
        <w:t>:</w:t>
      </w:r>
    </w:p>
    <w:p w:rsidR="00D021ED" w:rsidRPr="00D021ED" w:rsidRDefault="00D021ED" w:rsidP="00050F70">
      <w:pPr>
        <w:pStyle w:val="12"/>
        <w:rPr>
          <w:u w:val="single"/>
        </w:rPr>
      </w:pPr>
    </w:p>
    <w:p w:rsidR="00536A14" w:rsidRDefault="00282E84" w:rsidP="00D02D88">
      <w:pPr>
        <w:pStyle w:val="12"/>
        <w:numPr>
          <w:ilvl w:val="0"/>
          <w:numId w:val="26"/>
        </w:numPr>
      </w:pPr>
      <w:r>
        <w:t xml:space="preserve">Если локальный клон </w:t>
      </w:r>
      <w:r>
        <w:rPr>
          <w:lang w:val="en-US"/>
        </w:rPr>
        <w:t>Git</w:t>
      </w:r>
      <w:r w:rsidRPr="00282E84">
        <w:t>-</w:t>
      </w:r>
      <w:r>
        <w:t>репозитория ещё не создан, это можно сделать и в STS. П</w:t>
      </w:r>
      <w:r w:rsidR="00875844" w:rsidRPr="00117782">
        <w:t>ереключаемся в перспективу  “</w:t>
      </w:r>
      <w:r w:rsidR="00875844">
        <w:t>Git Repository exploring</w:t>
      </w:r>
      <w:r w:rsidR="00875844" w:rsidRPr="00117782">
        <w:t>” нажимаем кнопку “</w:t>
      </w:r>
      <w:r w:rsidR="00875844">
        <w:rPr>
          <w:lang w:val="en-US"/>
        </w:rPr>
        <w:t>Clone</w:t>
      </w:r>
      <w:r w:rsidR="00875844" w:rsidRPr="00117782">
        <w:t xml:space="preserve"> </w:t>
      </w:r>
      <w:r w:rsidR="00875844">
        <w:rPr>
          <w:lang w:val="en-US"/>
        </w:rPr>
        <w:t>a</w:t>
      </w:r>
      <w:r w:rsidR="00875844" w:rsidRPr="00117782">
        <w:t xml:space="preserve"> </w:t>
      </w:r>
      <w:r w:rsidR="00875844">
        <w:rPr>
          <w:lang w:val="en-US"/>
        </w:rPr>
        <w:t>Git</w:t>
      </w:r>
      <w:r w:rsidR="00875844" w:rsidRPr="00117782">
        <w:t xml:space="preserve"> </w:t>
      </w:r>
      <w:r w:rsidR="00875844">
        <w:rPr>
          <w:lang w:val="en-US"/>
        </w:rPr>
        <w:t>Repository</w:t>
      </w:r>
      <w:r w:rsidR="00875844" w:rsidRPr="00117782">
        <w:t>”</w:t>
      </w:r>
      <w:r w:rsidR="00CD5E4C">
        <w:t xml:space="preserve">. </w:t>
      </w:r>
    </w:p>
    <w:p w:rsidR="00875844" w:rsidRDefault="00536A14" w:rsidP="00536A14">
      <w:pPr>
        <w:pStyle w:val="affb"/>
      </w:pPr>
      <w:r w:rsidRPr="00536A14">
        <w:rPr>
          <w:b/>
        </w:rPr>
        <w:t>Примечание</w:t>
      </w:r>
      <w:r>
        <w:t xml:space="preserve">. </w:t>
      </w:r>
      <w:r w:rsidR="002923AC">
        <w:t>Е</w:t>
      </w:r>
      <w:r w:rsidR="00CD5E4C">
        <w:t>сли локальный клон уже есть</w:t>
      </w:r>
      <w:r w:rsidR="00CD5E4C" w:rsidRPr="00CD5E4C">
        <w:t>,</w:t>
      </w:r>
      <w:r w:rsidR="00CD5E4C">
        <w:t xml:space="preserve"> нажимаем </w:t>
      </w:r>
      <w:r w:rsidR="00282E84">
        <w:t xml:space="preserve">другую конопку </w:t>
      </w:r>
      <w:r w:rsidR="002923AC">
        <w:t xml:space="preserve">– </w:t>
      </w:r>
      <w:r w:rsidR="00CD5E4C" w:rsidRPr="00117782">
        <w:t>“</w:t>
      </w:r>
      <w:r w:rsidR="00CD5E4C">
        <w:t xml:space="preserve">Add </w:t>
      </w:r>
      <w:r w:rsidR="00CD5E4C">
        <w:rPr>
          <w:lang w:val="en-US"/>
        </w:rPr>
        <w:t>an</w:t>
      </w:r>
      <w:r w:rsidR="00CD5E4C" w:rsidRPr="00CD5E4C">
        <w:t xml:space="preserve"> </w:t>
      </w:r>
      <w:r w:rsidR="00CD5E4C">
        <w:t>existing</w:t>
      </w:r>
      <w:r w:rsidR="00CD5E4C" w:rsidRPr="00CD5E4C">
        <w:t xml:space="preserve"> </w:t>
      </w:r>
      <w:r w:rsidR="00CD5E4C">
        <w:rPr>
          <w:lang w:val="en-US"/>
        </w:rPr>
        <w:t>local</w:t>
      </w:r>
      <w:r w:rsidR="00CD5E4C" w:rsidRPr="00CD5E4C">
        <w:t xml:space="preserve"> </w:t>
      </w:r>
      <w:r w:rsidR="00CD5E4C">
        <w:rPr>
          <w:lang w:val="en-US"/>
        </w:rPr>
        <w:t>repository</w:t>
      </w:r>
      <w:r w:rsidR="00CD5E4C" w:rsidRPr="00117782">
        <w:t>”</w:t>
      </w:r>
      <w:r w:rsidR="00282E84">
        <w:t>.</w:t>
      </w:r>
    </w:p>
    <w:p w:rsidR="000B3B38" w:rsidRPr="000B3B38" w:rsidRDefault="000B3B38" w:rsidP="000B3B38">
      <w:pPr>
        <w:pStyle w:val="12"/>
      </w:pPr>
    </w:p>
    <w:p w:rsidR="00875844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6115050" cy="3219450"/>
            <wp:effectExtent l="1905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44" w:rsidRDefault="00875844" w:rsidP="00050F70">
      <w:pPr>
        <w:pStyle w:val="12"/>
      </w:pPr>
    </w:p>
    <w:p w:rsidR="00D021ED" w:rsidRDefault="00782E16" w:rsidP="00050F70">
      <w:pPr>
        <w:pStyle w:val="12"/>
      </w:pPr>
      <w:r>
        <w:br w:type="page"/>
      </w:r>
    </w:p>
    <w:p w:rsidR="00D021ED" w:rsidRPr="00D021ED" w:rsidRDefault="00D021ED" w:rsidP="00D02D88">
      <w:pPr>
        <w:pStyle w:val="12"/>
        <w:numPr>
          <w:ilvl w:val="0"/>
          <w:numId w:val="26"/>
        </w:numPr>
      </w:pPr>
      <w:r>
        <w:lastRenderedPageBreak/>
        <w:t xml:space="preserve">Указываем URL репозитория </w:t>
      </w:r>
      <w:r w:rsidRPr="00117782">
        <w:rPr>
          <w:rFonts w:ascii="Helv" w:hAnsi="Helv" w:cs="Helv"/>
          <w:color w:val="0000FF"/>
          <w:sz w:val="22"/>
          <w:szCs w:val="22"/>
          <w:lang w:val="en-US"/>
        </w:rPr>
        <w:t>ssh</w:t>
      </w:r>
      <w:r w:rsidRPr="00D021ED">
        <w:rPr>
          <w:rFonts w:ascii="Helv" w:hAnsi="Helv" w:cs="Helv"/>
          <w:color w:val="0000FF"/>
          <w:sz w:val="22"/>
          <w:szCs w:val="22"/>
        </w:rPr>
        <w:t>://</w:t>
      </w:r>
      <w:hyperlink r:id="rId26" w:history="1">
        <w:r w:rsidRPr="00D021ED">
          <w:rPr>
            <w:rStyle w:val="af4"/>
            <w:rFonts w:ascii="Helv" w:hAnsi="Helv" w:cs="Helv"/>
            <w:sz w:val="22"/>
            <w:szCs w:val="22"/>
          </w:rPr>
          <w:t>169.254.0.208/</w:t>
        </w:r>
        <w:r w:rsidRPr="00117782">
          <w:rPr>
            <w:rStyle w:val="af4"/>
            <w:rFonts w:ascii="Helv" w:hAnsi="Helv" w:cs="Helv"/>
            <w:sz w:val="22"/>
            <w:szCs w:val="22"/>
            <w:lang w:val="en-US"/>
          </w:rPr>
          <w:t>srv</w:t>
        </w:r>
        <w:r w:rsidRPr="00D021ED">
          <w:rPr>
            <w:rStyle w:val="af4"/>
            <w:rFonts w:ascii="Helv" w:hAnsi="Helv" w:cs="Helv"/>
            <w:sz w:val="22"/>
            <w:szCs w:val="22"/>
          </w:rPr>
          <w:t>/</w:t>
        </w:r>
        <w:r w:rsidRPr="00117782">
          <w:rPr>
            <w:rStyle w:val="af4"/>
            <w:rFonts w:ascii="Helv" w:hAnsi="Helv" w:cs="Helv"/>
            <w:sz w:val="22"/>
            <w:szCs w:val="22"/>
            <w:lang w:val="en-US"/>
          </w:rPr>
          <w:t>repos</w:t>
        </w:r>
        <w:r w:rsidRPr="00D021ED">
          <w:rPr>
            <w:rStyle w:val="af4"/>
            <w:rFonts w:ascii="Helv" w:hAnsi="Helv" w:cs="Helv"/>
            <w:sz w:val="22"/>
            <w:szCs w:val="22"/>
          </w:rPr>
          <w:t>/</w:t>
        </w:r>
        <w:r w:rsidRPr="00117782">
          <w:rPr>
            <w:rStyle w:val="af4"/>
            <w:rFonts w:ascii="Helv" w:hAnsi="Helv" w:cs="Helv"/>
            <w:sz w:val="22"/>
            <w:szCs w:val="22"/>
            <w:lang w:val="en-US"/>
          </w:rPr>
          <w:t>git</w:t>
        </w:r>
        <w:r w:rsidRPr="00D021ED">
          <w:rPr>
            <w:rStyle w:val="af4"/>
            <w:rFonts w:ascii="Helv" w:hAnsi="Helv" w:cs="Helv"/>
            <w:sz w:val="22"/>
            <w:szCs w:val="22"/>
          </w:rPr>
          <w:t>/</w:t>
        </w:r>
        <w:r w:rsidRPr="00117782">
          <w:rPr>
            <w:rStyle w:val="af4"/>
            <w:rFonts w:ascii="Helv" w:hAnsi="Helv" w:cs="Helv"/>
            <w:sz w:val="22"/>
            <w:szCs w:val="22"/>
            <w:lang w:val="en-US"/>
          </w:rPr>
          <w:t>CMJ</w:t>
        </w:r>
      </w:hyperlink>
    </w:p>
    <w:p w:rsidR="00875844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3629025" cy="4076700"/>
            <wp:effectExtent l="1905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44" w:rsidRDefault="00875844" w:rsidP="00050F70">
      <w:pPr>
        <w:pStyle w:val="12"/>
      </w:pPr>
    </w:p>
    <w:p w:rsidR="00782E16" w:rsidRDefault="00CC2FF3" w:rsidP="00D02D88">
      <w:pPr>
        <w:pStyle w:val="12"/>
        <w:numPr>
          <w:ilvl w:val="0"/>
          <w:numId w:val="26"/>
        </w:numPr>
      </w:pPr>
      <w:r>
        <w:t>Выбираем все имеющиеся вет</w:t>
      </w:r>
      <w:r w:rsidR="00782E16">
        <w:t>ки кода</w:t>
      </w:r>
    </w:p>
    <w:p w:rsidR="00875844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3857625" cy="4352925"/>
            <wp:effectExtent l="1905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435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44" w:rsidRDefault="00875844" w:rsidP="00050F70">
      <w:pPr>
        <w:pStyle w:val="12"/>
      </w:pPr>
    </w:p>
    <w:p w:rsidR="00771D8E" w:rsidRPr="00771D8E" w:rsidRDefault="00771D8E" w:rsidP="00D02D88">
      <w:pPr>
        <w:pStyle w:val="12"/>
        <w:numPr>
          <w:ilvl w:val="0"/>
          <w:numId w:val="26"/>
        </w:numPr>
      </w:pPr>
      <w:r>
        <w:t>Указываем желаемую папку</w:t>
      </w:r>
      <w:r w:rsidR="00CC2FF3">
        <w:t xml:space="preserve"> для размещения репозитория</w:t>
      </w:r>
      <w:r>
        <w:t xml:space="preserve"> в поле </w:t>
      </w:r>
      <w:r>
        <w:lastRenderedPageBreak/>
        <w:t xml:space="preserve">Directory. Значения </w:t>
      </w:r>
      <w:r>
        <w:rPr>
          <w:lang w:val="en-US"/>
        </w:rPr>
        <w:t>m</w:t>
      </w:r>
      <w:r>
        <w:t xml:space="preserve">aster и </w:t>
      </w:r>
      <w:r>
        <w:rPr>
          <w:lang w:val="en-US"/>
        </w:rPr>
        <w:t>o</w:t>
      </w:r>
      <w:r>
        <w:t>rigin лучше оставить.</w:t>
      </w:r>
    </w:p>
    <w:p w:rsidR="00875844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3790950" cy="427672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27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844" w:rsidRDefault="00875844" w:rsidP="00050F70">
      <w:pPr>
        <w:pStyle w:val="12"/>
      </w:pPr>
    </w:p>
    <w:p w:rsidR="00875844" w:rsidRPr="00117782" w:rsidRDefault="007C36D0" w:rsidP="00D02D88">
      <w:pPr>
        <w:pStyle w:val="12"/>
        <w:numPr>
          <w:ilvl w:val="0"/>
          <w:numId w:val="26"/>
        </w:numPr>
      </w:pPr>
      <w:r>
        <w:t xml:space="preserve">Жмём Finish. </w:t>
      </w:r>
      <w:r w:rsidR="000C46A5">
        <w:t>Получили продключенный GIT-репозиторий в Eclipse:</w:t>
      </w:r>
    </w:p>
    <w:p w:rsidR="000C46A5" w:rsidRDefault="000C46A5" w:rsidP="00050F70">
      <w:pPr>
        <w:pStyle w:val="12"/>
      </w:pPr>
    </w:p>
    <w:p w:rsidR="000C46A5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4800600" cy="4162425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16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6A5" w:rsidRPr="000C46A5" w:rsidRDefault="000C46A5" w:rsidP="00050F70">
      <w:pPr>
        <w:pStyle w:val="12"/>
      </w:pPr>
    </w:p>
    <w:p w:rsidR="00875844" w:rsidRDefault="00875844" w:rsidP="00050F70">
      <w:pPr>
        <w:pStyle w:val="12"/>
        <w:rPr>
          <w:lang w:val="en-US"/>
        </w:rPr>
      </w:pPr>
    </w:p>
    <w:p w:rsidR="00DC41BE" w:rsidRDefault="00860C4F" w:rsidP="00D02D88">
      <w:pPr>
        <w:pStyle w:val="12"/>
        <w:numPr>
          <w:ilvl w:val="0"/>
          <w:numId w:val="26"/>
        </w:numPr>
        <w:rPr>
          <w:lang w:val="en-US"/>
        </w:rPr>
      </w:pPr>
      <w:r>
        <w:t>И</w:t>
      </w:r>
      <w:r w:rsidR="00DC41BE">
        <w:t xml:space="preserve">мпортируем из репозитория Maven-проекты. </w:t>
      </w:r>
      <w:r w:rsidR="00345D05" w:rsidRPr="00345D05">
        <w:t>В</w:t>
      </w:r>
      <w:r w:rsidR="00345D05">
        <w:t>ыбираем</w:t>
      </w:r>
      <w:r w:rsidR="00345D05" w:rsidRPr="00345D05">
        <w:rPr>
          <w:lang w:val="en-US"/>
        </w:rPr>
        <w:t xml:space="preserve"> </w:t>
      </w:r>
      <w:r w:rsidR="00345D05">
        <w:t>меню</w:t>
      </w:r>
      <w:r w:rsidR="00345D05" w:rsidRPr="00345D05">
        <w:rPr>
          <w:lang w:val="en-US"/>
        </w:rPr>
        <w:t xml:space="preserve"> File/Import… </w:t>
      </w:r>
      <w:r w:rsidR="00345D05" w:rsidRPr="00345D05">
        <w:t>Далее</w:t>
      </w:r>
      <w:r w:rsidR="00345D05" w:rsidRPr="00345D05">
        <w:rPr>
          <w:lang w:val="en-US"/>
        </w:rPr>
        <w:t xml:space="preserve"> </w:t>
      </w:r>
      <w:r w:rsidR="00345D05">
        <w:rPr>
          <w:lang w:val="en-US"/>
        </w:rPr>
        <w:t>Maven</w:t>
      </w:r>
      <w:r w:rsidR="00345D05" w:rsidRPr="00345D05">
        <w:rPr>
          <w:lang w:val="en-US"/>
        </w:rPr>
        <w:t>/</w:t>
      </w:r>
      <w:r w:rsidR="00345D05">
        <w:rPr>
          <w:lang w:val="en-US"/>
        </w:rPr>
        <w:t>Existing</w:t>
      </w:r>
      <w:r w:rsidR="00345D05" w:rsidRPr="00345D05">
        <w:rPr>
          <w:lang w:val="en-US"/>
        </w:rPr>
        <w:t xml:space="preserve"> </w:t>
      </w:r>
      <w:r w:rsidR="00345D05">
        <w:rPr>
          <w:lang w:val="en-US"/>
        </w:rPr>
        <w:t>Maven</w:t>
      </w:r>
      <w:r w:rsidR="00345D05" w:rsidRPr="00345D05">
        <w:rPr>
          <w:lang w:val="en-US"/>
        </w:rPr>
        <w:t xml:space="preserve"> </w:t>
      </w:r>
      <w:r w:rsidR="00345D05">
        <w:rPr>
          <w:lang w:val="en-US"/>
        </w:rPr>
        <w:t>Projects</w:t>
      </w:r>
    </w:p>
    <w:p w:rsidR="00E22112" w:rsidRDefault="00E22112" w:rsidP="00E22112">
      <w:pPr>
        <w:pStyle w:val="12"/>
        <w:ind w:left="1260" w:firstLine="0"/>
        <w:rPr>
          <w:lang w:val="en-US"/>
        </w:rPr>
      </w:pPr>
    </w:p>
    <w:p w:rsidR="00E22112" w:rsidRPr="00E22112" w:rsidRDefault="00E22112" w:rsidP="00E22112">
      <w:pPr>
        <w:pStyle w:val="affb"/>
        <w:jc w:val="left"/>
      </w:pPr>
      <w:r w:rsidRPr="00A706B7">
        <w:rPr>
          <w:b/>
        </w:rPr>
        <w:t>Примечание</w:t>
      </w:r>
      <w:r>
        <w:t xml:space="preserve">. Перед импортом, в maven должно быть настроено подключение к Nexus (см. п. </w:t>
      </w:r>
      <w:r w:rsidR="00D15C48">
        <w:fldChar w:fldCharType="begin"/>
      </w:r>
      <w:r>
        <w:instrText xml:space="preserve"> REF _Ref330465347 \w \h </w:instrText>
      </w:r>
      <w:r w:rsidR="00D15C48">
        <w:fldChar w:fldCharType="separate"/>
      </w:r>
      <w:r w:rsidR="00A246F8">
        <w:t>3</w:t>
      </w:r>
      <w:r w:rsidR="00D15C48">
        <w:fldChar w:fldCharType="end"/>
      </w:r>
      <w:r>
        <w:t>)</w:t>
      </w:r>
    </w:p>
    <w:p w:rsidR="00E22112" w:rsidRPr="00E22112" w:rsidRDefault="00E22112" w:rsidP="00E22112">
      <w:pPr>
        <w:pStyle w:val="12"/>
        <w:ind w:left="1260" w:firstLine="0"/>
      </w:pPr>
    </w:p>
    <w:p w:rsidR="00DC41BE" w:rsidRPr="00DC41BE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4505325" cy="4600575"/>
            <wp:effectExtent l="1905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60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41BE" w:rsidRPr="00E22112" w:rsidRDefault="00DC41BE" w:rsidP="00050F70">
      <w:pPr>
        <w:pStyle w:val="12"/>
      </w:pPr>
    </w:p>
    <w:p w:rsidR="0004430D" w:rsidRPr="00CA3BB0" w:rsidRDefault="003F626A" w:rsidP="00D02D88">
      <w:pPr>
        <w:pStyle w:val="12"/>
        <w:numPr>
          <w:ilvl w:val="0"/>
          <w:numId w:val="26"/>
        </w:numPr>
      </w:pPr>
      <w:r w:rsidRPr="003F626A">
        <w:t>Указать путь к</w:t>
      </w:r>
      <w:r>
        <w:t xml:space="preserve"> клонированному на локал </w:t>
      </w:r>
      <w:r>
        <w:rPr>
          <w:lang w:val="en-US"/>
        </w:rPr>
        <w:t>GIT</w:t>
      </w:r>
      <w:r w:rsidRPr="00337A6E">
        <w:t>-репозиторию</w:t>
      </w:r>
      <w:r>
        <w:t xml:space="preserve">. </w:t>
      </w:r>
      <w:r w:rsidR="00CA3BB0">
        <w:t xml:space="preserve">Выбрать интересующие </w:t>
      </w:r>
      <w:r w:rsidR="00CA3BB0">
        <w:rPr>
          <w:lang w:val="en-US"/>
        </w:rPr>
        <w:t>maven</w:t>
      </w:r>
      <w:r w:rsidR="00CA3BB0" w:rsidRPr="00117782">
        <w:t>-</w:t>
      </w:r>
      <w:r w:rsidR="007C5E55">
        <w:t>модули.</w:t>
      </w:r>
      <w:r w:rsidR="009E13EB">
        <w:t xml:space="preserve"> Рекомендуется отнести проекты в Working Set,</w:t>
      </w:r>
      <w:r w:rsidR="00553126">
        <w:t xml:space="preserve"> </w:t>
      </w:r>
      <w:r w:rsidR="002E5D66">
        <w:t>выбрав из списка, либо</w:t>
      </w:r>
      <w:r w:rsidR="009E13EB">
        <w:t xml:space="preserve"> </w:t>
      </w:r>
      <w:r w:rsidR="002E5D66">
        <w:t>созда</w:t>
      </w:r>
      <w:r w:rsidR="002C2FA3">
        <w:t>в</w:t>
      </w:r>
      <w:r w:rsidR="002E5D66">
        <w:t xml:space="preserve"> новый, </w:t>
      </w:r>
      <w:r w:rsidR="009E13EB">
        <w:t>нажав «More»</w:t>
      </w:r>
      <w:r w:rsidR="009E13EB" w:rsidRPr="002E5D66">
        <w:t>.</w:t>
      </w:r>
    </w:p>
    <w:p w:rsidR="0004430D" w:rsidRDefault="0004430D" w:rsidP="0004430D">
      <w:pPr>
        <w:pStyle w:val="12"/>
      </w:pPr>
    </w:p>
    <w:p w:rsidR="003F626A" w:rsidRPr="003F626A" w:rsidRDefault="003F626A" w:rsidP="00050F70">
      <w:pPr>
        <w:pStyle w:val="12"/>
      </w:pPr>
      <w:r w:rsidRPr="003F626A">
        <w:lastRenderedPageBreak/>
        <w:t xml:space="preserve"> </w:t>
      </w:r>
      <w:r w:rsidR="00237C7E">
        <w:rPr>
          <w:noProof/>
        </w:rPr>
        <w:drawing>
          <wp:inline distT="0" distB="0" distL="0" distR="0">
            <wp:extent cx="5286375" cy="6324600"/>
            <wp:effectExtent l="1905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632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626A" w:rsidRPr="003F626A" w:rsidRDefault="003F626A" w:rsidP="00050F70">
      <w:pPr>
        <w:pStyle w:val="12"/>
      </w:pPr>
    </w:p>
    <w:p w:rsidR="00F0081A" w:rsidRDefault="00F0081A" w:rsidP="00D02D88">
      <w:pPr>
        <w:pStyle w:val="12"/>
        <w:numPr>
          <w:ilvl w:val="0"/>
          <w:numId w:val="26"/>
        </w:numPr>
      </w:pPr>
      <w:r>
        <w:t>Переключаемся в персп</w:t>
      </w:r>
      <w:r w:rsidR="005E5E11">
        <w:t>ективу «Spring»</w:t>
      </w:r>
      <w:r w:rsidR="00B146E7">
        <w:t>.</w:t>
      </w:r>
      <w:r w:rsidR="005E5E11">
        <w:t xml:space="preserve"> Дожидаемся обновления Maven-конфигурации.</w:t>
      </w:r>
    </w:p>
    <w:p w:rsidR="00D176B6" w:rsidRDefault="00D176B6" w:rsidP="00D02D88">
      <w:pPr>
        <w:pStyle w:val="12"/>
        <w:numPr>
          <w:ilvl w:val="0"/>
          <w:numId w:val="26"/>
        </w:numPr>
      </w:pPr>
      <w:r>
        <w:t>Если у вас версия STS 3.0 или старше</w:t>
      </w:r>
      <w:r w:rsidR="00E26444">
        <w:t>, сразу переходим к п.</w:t>
      </w:r>
      <w:r w:rsidR="00D15C48">
        <w:fldChar w:fldCharType="begin"/>
      </w:r>
      <w:r w:rsidR="00E26444">
        <w:instrText xml:space="preserve"> REF _Ref335660432 \r \h </w:instrText>
      </w:r>
      <w:r w:rsidR="00D15C48">
        <w:fldChar w:fldCharType="separate"/>
      </w:r>
      <w:r w:rsidR="00A246F8">
        <w:t>17</w:t>
      </w:r>
      <w:r w:rsidR="00D15C48">
        <w:fldChar w:fldCharType="end"/>
      </w:r>
    </w:p>
    <w:p w:rsidR="005E5E11" w:rsidRDefault="005E5E11" w:rsidP="00D02D88">
      <w:pPr>
        <w:pStyle w:val="12"/>
        <w:numPr>
          <w:ilvl w:val="0"/>
          <w:numId w:val="26"/>
        </w:numPr>
      </w:pPr>
      <w:r>
        <w:t xml:space="preserve">Теперь удаляем импортированные проекты </w:t>
      </w:r>
      <w:r w:rsidRPr="007271B0">
        <w:rPr>
          <w:b/>
        </w:rPr>
        <w:t>без</w:t>
      </w:r>
      <w:r w:rsidRPr="007271B0">
        <w:t xml:space="preserve"> удаления в файловой системе</w:t>
      </w:r>
      <w:r>
        <w:t xml:space="preserve">. Для этого выделяем проекты и жмём на клавиатуре кнопку </w:t>
      </w:r>
      <w:r w:rsidRPr="00117782">
        <w:t>“</w:t>
      </w:r>
      <w:r>
        <w:t>Delete</w:t>
      </w:r>
      <w:r w:rsidRPr="00117782">
        <w:t>”</w:t>
      </w:r>
      <w:r>
        <w:t>.</w:t>
      </w:r>
      <w:r w:rsidR="00156076">
        <w:t xml:space="preserve"> Подтверждаем удаление.</w:t>
      </w:r>
    </w:p>
    <w:p w:rsidR="00156076" w:rsidRDefault="00156076" w:rsidP="00050F70">
      <w:pPr>
        <w:pStyle w:val="12"/>
      </w:pPr>
    </w:p>
    <w:p w:rsidR="00156076" w:rsidRPr="005E5E11" w:rsidRDefault="00237C7E" w:rsidP="00050F70">
      <w:pPr>
        <w:pStyle w:val="12"/>
      </w:pPr>
      <w:r>
        <w:rPr>
          <w:noProof/>
        </w:rPr>
        <w:lastRenderedPageBreak/>
        <w:drawing>
          <wp:inline distT="0" distB="0" distL="0" distR="0">
            <wp:extent cx="4238625" cy="2009775"/>
            <wp:effectExtent l="1905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81A" w:rsidRDefault="00F0081A" w:rsidP="00050F70">
      <w:pPr>
        <w:pStyle w:val="12"/>
      </w:pPr>
    </w:p>
    <w:p w:rsidR="00F0081A" w:rsidRPr="00B33A8B" w:rsidRDefault="00F0081A" w:rsidP="00D02D88">
      <w:pPr>
        <w:pStyle w:val="12"/>
        <w:numPr>
          <w:ilvl w:val="0"/>
          <w:numId w:val="26"/>
        </w:numPr>
        <w:rPr>
          <w:lang w:val="en-US"/>
        </w:rPr>
      </w:pPr>
      <w:r>
        <w:t>Импортируем проекты обратно</w:t>
      </w:r>
      <w:r w:rsidR="00EF0562" w:rsidRPr="00117782">
        <w:t>,</w:t>
      </w:r>
      <w:r>
        <w:t xml:space="preserve"> но уже через «Project</w:t>
      </w:r>
      <w:r w:rsidR="00F56816">
        <w:rPr>
          <w:lang w:val="en-US"/>
        </w:rPr>
        <w:t>s</w:t>
      </w:r>
      <w:r>
        <w:t xml:space="preserve"> from Git»</w:t>
      </w:r>
      <w:r w:rsidR="003077A6" w:rsidRPr="00117782">
        <w:t>.</w:t>
      </w:r>
      <w:r w:rsidR="00B33A8B" w:rsidRPr="00117782">
        <w:t xml:space="preserve"> </w:t>
      </w:r>
      <w:r w:rsidR="00B33A8B">
        <w:t>Выбираем</w:t>
      </w:r>
      <w:r w:rsidR="00B33A8B" w:rsidRPr="00117782">
        <w:rPr>
          <w:lang w:val="en-US"/>
        </w:rPr>
        <w:t xml:space="preserve"> </w:t>
      </w:r>
      <w:r w:rsidR="00B33A8B">
        <w:t>меню</w:t>
      </w:r>
      <w:r w:rsidR="00B33A8B" w:rsidRPr="00117782">
        <w:rPr>
          <w:lang w:val="en-US"/>
        </w:rPr>
        <w:t xml:space="preserve"> </w:t>
      </w:r>
      <w:r w:rsidR="00B33A8B">
        <w:rPr>
          <w:lang w:val="en-US"/>
        </w:rPr>
        <w:t>“</w:t>
      </w:r>
      <w:r w:rsidR="00B33A8B" w:rsidRPr="00117782">
        <w:rPr>
          <w:lang w:val="en-US"/>
        </w:rPr>
        <w:t>File</w:t>
      </w:r>
      <w:r w:rsidR="00B33A8B">
        <w:rPr>
          <w:lang w:val="en-US"/>
        </w:rPr>
        <w:t xml:space="preserve">/Import” </w:t>
      </w:r>
      <w:r w:rsidR="00AF7C9C">
        <w:t>и</w:t>
      </w:r>
      <w:r w:rsidR="00B33A8B">
        <w:rPr>
          <w:lang w:val="en-US"/>
        </w:rPr>
        <w:t xml:space="preserve"> “Git/</w:t>
      </w:r>
      <w:r w:rsidR="00B33A8B" w:rsidRPr="00117782">
        <w:rPr>
          <w:lang w:val="en-US"/>
        </w:rPr>
        <w:t>Project</w:t>
      </w:r>
      <w:r w:rsidR="00F56816">
        <w:rPr>
          <w:lang w:val="en-US"/>
        </w:rPr>
        <w:t>s</w:t>
      </w:r>
      <w:r w:rsidR="00B33A8B" w:rsidRPr="00117782">
        <w:rPr>
          <w:lang w:val="en-US"/>
        </w:rPr>
        <w:t xml:space="preserve"> from Git</w:t>
      </w:r>
      <w:r w:rsidR="00B33A8B">
        <w:rPr>
          <w:lang w:val="en-US"/>
        </w:rPr>
        <w:t>”</w:t>
      </w:r>
    </w:p>
    <w:p w:rsidR="0088442F" w:rsidRPr="00F83984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3990975" cy="3905250"/>
            <wp:effectExtent l="1905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905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4E5" w:rsidRDefault="007514E5" w:rsidP="00050F70">
      <w:pPr>
        <w:pStyle w:val="12"/>
      </w:pPr>
    </w:p>
    <w:p w:rsidR="00034F9E" w:rsidRDefault="00034F9E" w:rsidP="00D02D88">
      <w:pPr>
        <w:pStyle w:val="12"/>
        <w:numPr>
          <w:ilvl w:val="0"/>
          <w:numId w:val="26"/>
        </w:numPr>
      </w:pPr>
      <w:r>
        <w:t xml:space="preserve">Указываем ранее добавленный </w:t>
      </w:r>
      <w:r>
        <w:rPr>
          <w:lang w:val="en-US"/>
        </w:rPr>
        <w:t>GIT-</w:t>
      </w:r>
      <w:r>
        <w:t>репозитарий</w:t>
      </w:r>
    </w:p>
    <w:p w:rsidR="00886CCA" w:rsidRDefault="00237C7E" w:rsidP="00050F70">
      <w:pPr>
        <w:pStyle w:val="12"/>
      </w:pPr>
      <w:r>
        <w:rPr>
          <w:noProof/>
        </w:rPr>
        <w:lastRenderedPageBreak/>
        <w:drawing>
          <wp:inline distT="0" distB="0" distL="0" distR="0">
            <wp:extent cx="4391025" cy="3848100"/>
            <wp:effectExtent l="1905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CCA" w:rsidRDefault="00886CCA" w:rsidP="00050F70">
      <w:pPr>
        <w:pStyle w:val="12"/>
      </w:pPr>
    </w:p>
    <w:p w:rsidR="0088442F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4400550" cy="4095750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409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14E5" w:rsidRDefault="007514E5" w:rsidP="00050F70">
      <w:pPr>
        <w:pStyle w:val="12"/>
      </w:pPr>
    </w:p>
    <w:p w:rsidR="007514E5" w:rsidRDefault="004B1519" w:rsidP="00D02D88">
      <w:pPr>
        <w:pStyle w:val="12"/>
        <w:numPr>
          <w:ilvl w:val="0"/>
          <w:numId w:val="26"/>
        </w:numPr>
      </w:pPr>
      <w:r>
        <w:t xml:space="preserve">Жмём </w:t>
      </w:r>
      <w:r w:rsidR="00C23742" w:rsidRPr="00117782">
        <w:t>“</w:t>
      </w:r>
      <w:r w:rsidR="00C23742">
        <w:rPr>
          <w:lang w:val="en-US"/>
        </w:rPr>
        <w:t>Next</w:t>
      </w:r>
      <w:r w:rsidR="00C23742" w:rsidRPr="00117782">
        <w:t xml:space="preserve">” и выбираем импорт </w:t>
      </w:r>
      <w:r w:rsidR="00C23742">
        <w:t xml:space="preserve">уже </w:t>
      </w:r>
      <w:r w:rsidR="00D50CDD">
        <w:t>имеющихся проектов</w:t>
      </w:r>
    </w:p>
    <w:p w:rsidR="00C80DB2" w:rsidRPr="00C23742" w:rsidRDefault="00C80DB2" w:rsidP="00050F70">
      <w:pPr>
        <w:pStyle w:val="12"/>
      </w:pPr>
    </w:p>
    <w:p w:rsidR="00C23742" w:rsidRDefault="00237C7E" w:rsidP="00050F70">
      <w:pPr>
        <w:pStyle w:val="12"/>
      </w:pPr>
      <w:r>
        <w:rPr>
          <w:noProof/>
        </w:rPr>
        <w:lastRenderedPageBreak/>
        <w:drawing>
          <wp:inline distT="0" distB="0" distL="0" distR="0">
            <wp:extent cx="4000500" cy="3790950"/>
            <wp:effectExtent l="1905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79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6769" w:rsidRDefault="003A6769" w:rsidP="00050F70">
      <w:pPr>
        <w:pStyle w:val="12"/>
      </w:pPr>
    </w:p>
    <w:p w:rsidR="003A6769" w:rsidRDefault="003A6769" w:rsidP="00D02D88">
      <w:pPr>
        <w:pStyle w:val="12"/>
        <w:numPr>
          <w:ilvl w:val="0"/>
          <w:numId w:val="26"/>
        </w:numPr>
      </w:pPr>
      <w:r>
        <w:t xml:space="preserve">Выбираем интересующие </w:t>
      </w:r>
      <w:r w:rsidR="00886CCA">
        <w:rPr>
          <w:lang w:val="en-US"/>
        </w:rPr>
        <w:t>eclipse-</w:t>
      </w:r>
      <w:r>
        <w:t xml:space="preserve">проекты. </w:t>
      </w:r>
    </w:p>
    <w:p w:rsidR="003A6769" w:rsidRDefault="00237C7E" w:rsidP="00050F70">
      <w:pPr>
        <w:pStyle w:val="12"/>
        <w:rPr>
          <w:lang w:val="en-US"/>
        </w:rPr>
      </w:pPr>
      <w:r>
        <w:rPr>
          <w:noProof/>
        </w:rPr>
        <w:drawing>
          <wp:inline distT="0" distB="0" distL="0" distR="0">
            <wp:extent cx="4010025" cy="4800600"/>
            <wp:effectExtent l="1905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0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6D9D" w:rsidRPr="00A06D9D" w:rsidRDefault="00A06D9D" w:rsidP="00050F70">
      <w:pPr>
        <w:pStyle w:val="12"/>
        <w:rPr>
          <w:lang w:val="en-US"/>
        </w:rPr>
      </w:pPr>
    </w:p>
    <w:p w:rsidR="00F47CC3" w:rsidRDefault="00F47CC3" w:rsidP="00A06D9D">
      <w:pPr>
        <w:pStyle w:val="12"/>
      </w:pPr>
    </w:p>
    <w:p w:rsidR="00CF1F43" w:rsidRPr="00CF1F43" w:rsidRDefault="00CF1F43" w:rsidP="00A06D9D">
      <w:pPr>
        <w:pStyle w:val="12"/>
      </w:pPr>
    </w:p>
    <w:p w:rsidR="009E6B0E" w:rsidRPr="00A06D9D" w:rsidRDefault="00A06D9D" w:rsidP="00D02D88">
      <w:pPr>
        <w:pStyle w:val="12"/>
        <w:numPr>
          <w:ilvl w:val="0"/>
          <w:numId w:val="26"/>
        </w:numPr>
        <w:rPr>
          <w:lang w:val="en-US"/>
        </w:rPr>
      </w:pPr>
      <w:r>
        <w:t>Далее</w:t>
      </w:r>
      <w:r w:rsidRPr="00A246F8">
        <w:t xml:space="preserve"> </w:t>
      </w:r>
      <w:r>
        <w:t>надо</w:t>
      </w:r>
      <w:r w:rsidRPr="00A246F8">
        <w:t xml:space="preserve"> </w:t>
      </w:r>
      <w:r>
        <w:t>включить</w:t>
      </w:r>
      <w:r w:rsidRPr="00A246F8">
        <w:t xml:space="preserve"> </w:t>
      </w:r>
      <w:r w:rsidRPr="00A06D9D">
        <w:rPr>
          <w:lang w:val="en-US"/>
        </w:rPr>
        <w:t>AspectJ</w:t>
      </w:r>
      <w:r w:rsidRPr="00A246F8">
        <w:t xml:space="preserve">. </w:t>
      </w:r>
      <w:r w:rsidR="00700C56" w:rsidRPr="00700C56">
        <w:t>В</w:t>
      </w:r>
      <w:r w:rsidR="00700C56" w:rsidRPr="00A246F8">
        <w:t xml:space="preserve"> </w:t>
      </w:r>
      <w:r w:rsidR="00700C56" w:rsidRPr="00700C56">
        <w:t>ви</w:t>
      </w:r>
      <w:r w:rsidR="00700C56">
        <w:t>д</w:t>
      </w:r>
      <w:r w:rsidR="00700C56" w:rsidRPr="00700C56">
        <w:t>е</w:t>
      </w:r>
      <w:r w:rsidR="00700C56" w:rsidRPr="00A246F8">
        <w:t xml:space="preserve"> </w:t>
      </w:r>
      <w:r w:rsidR="00700C56" w:rsidRPr="00014636">
        <w:rPr>
          <w:lang w:val="en-US"/>
        </w:rPr>
        <w:t>Package</w:t>
      </w:r>
      <w:r w:rsidR="00700C56" w:rsidRPr="00A246F8">
        <w:t xml:space="preserve"> </w:t>
      </w:r>
      <w:r w:rsidR="00700C56" w:rsidRPr="00014636">
        <w:rPr>
          <w:lang w:val="en-US"/>
        </w:rPr>
        <w:t>explorer</w:t>
      </w:r>
      <w:r w:rsidR="00700C56" w:rsidRPr="00A246F8">
        <w:t xml:space="preserve"> </w:t>
      </w:r>
      <w:r w:rsidR="00700C56">
        <w:t>в</w:t>
      </w:r>
      <w:r w:rsidR="00113074">
        <w:t>ыб</w:t>
      </w:r>
      <w:r w:rsidRPr="00A246F8">
        <w:t>ираем</w:t>
      </w:r>
      <w:r w:rsidR="00113074" w:rsidRPr="00A246F8">
        <w:t xml:space="preserve"> </w:t>
      </w:r>
      <w:r w:rsidR="00113074">
        <w:t>все</w:t>
      </w:r>
      <w:r w:rsidR="00113074" w:rsidRPr="00A246F8">
        <w:t xml:space="preserve"> </w:t>
      </w:r>
      <w:r w:rsidR="00113074">
        <w:t>импортированные</w:t>
      </w:r>
      <w:r w:rsidR="00113074" w:rsidRPr="00A246F8">
        <w:t xml:space="preserve"> </w:t>
      </w:r>
      <w:r w:rsidR="00113074" w:rsidRPr="00014636">
        <w:rPr>
          <w:lang w:val="en-US"/>
        </w:rPr>
        <w:t>eclipse</w:t>
      </w:r>
      <w:r w:rsidR="00113074" w:rsidRPr="00A246F8">
        <w:t>-</w:t>
      </w:r>
      <w:r w:rsidR="00113074">
        <w:t>проекты</w:t>
      </w:r>
      <w:r w:rsidR="00113074" w:rsidRPr="00A246F8">
        <w:t xml:space="preserve"> </w:t>
      </w:r>
      <w:r w:rsidR="00113074" w:rsidRPr="00014636">
        <w:rPr>
          <w:lang w:val="en-US"/>
        </w:rPr>
        <w:t>CMJ</w:t>
      </w:r>
      <w:r w:rsidR="00700C56" w:rsidRPr="00A246F8">
        <w:t xml:space="preserve">, </w:t>
      </w:r>
      <w:r w:rsidR="00700C56">
        <w:t>кроме</w:t>
      </w:r>
      <w:r w:rsidR="00700C56" w:rsidRPr="00A246F8">
        <w:t xml:space="preserve"> </w:t>
      </w:r>
      <w:r w:rsidR="00700C56" w:rsidRPr="00014636">
        <w:rPr>
          <w:lang w:val="en-US"/>
        </w:rPr>
        <w:t>srv</w:t>
      </w:r>
      <w:r w:rsidR="00700C56" w:rsidRPr="00A246F8">
        <w:t>-</w:t>
      </w:r>
      <w:r w:rsidR="00700C56" w:rsidRPr="00014636">
        <w:rPr>
          <w:lang w:val="en-US"/>
        </w:rPr>
        <w:t>parent</w:t>
      </w:r>
      <w:r w:rsidR="00700C56" w:rsidRPr="00A246F8">
        <w:t xml:space="preserve"> </w:t>
      </w:r>
      <w:r w:rsidR="00700C56">
        <w:t>и</w:t>
      </w:r>
      <w:r w:rsidR="00700C56" w:rsidRPr="00A246F8">
        <w:t xml:space="preserve"> </w:t>
      </w:r>
      <w:r w:rsidR="00700C56" w:rsidRPr="00014636">
        <w:rPr>
          <w:lang w:val="en-US"/>
        </w:rPr>
        <w:t>config</w:t>
      </w:r>
      <w:r w:rsidR="00113074" w:rsidRPr="00A246F8">
        <w:t>.</w:t>
      </w:r>
      <w:r w:rsidR="00700C56" w:rsidRPr="00A246F8">
        <w:t xml:space="preserve"> </w:t>
      </w:r>
      <w:r>
        <w:t>Правый</w:t>
      </w:r>
      <w:r w:rsidRPr="00A06D9D">
        <w:rPr>
          <w:lang w:val="en-US"/>
        </w:rPr>
        <w:t xml:space="preserve"> </w:t>
      </w:r>
      <w:r>
        <w:t>клик</w:t>
      </w:r>
      <w:r w:rsidRPr="00A06D9D">
        <w:rPr>
          <w:lang w:val="en-US"/>
        </w:rPr>
        <w:t xml:space="preserve"> </w:t>
      </w:r>
      <w:r>
        <w:t>на</w:t>
      </w:r>
      <w:r w:rsidRPr="00A06D9D">
        <w:rPr>
          <w:lang w:val="en-US"/>
        </w:rPr>
        <w:t xml:space="preserve"> </w:t>
      </w:r>
      <w:r>
        <w:t>проекте</w:t>
      </w:r>
      <w:r w:rsidRPr="00A06D9D">
        <w:rPr>
          <w:lang w:val="en-US"/>
        </w:rPr>
        <w:t xml:space="preserve"> </w:t>
      </w:r>
      <w:r>
        <w:t>и</w:t>
      </w:r>
      <w:r w:rsidRPr="00A06D9D">
        <w:rPr>
          <w:lang w:val="en-US"/>
        </w:rPr>
        <w:t xml:space="preserve"> </w:t>
      </w:r>
      <w:r>
        <w:t>выбрать</w:t>
      </w:r>
      <w:r w:rsidRPr="00A06D9D">
        <w:rPr>
          <w:lang w:val="en-US"/>
        </w:rPr>
        <w:t xml:space="preserve"> </w:t>
      </w:r>
      <w:r w:rsidR="00113074" w:rsidRPr="00014636">
        <w:rPr>
          <w:lang w:val="en-US"/>
        </w:rPr>
        <w:t>"Spring Tools\Enable Spring Aspect Tooling"</w:t>
      </w:r>
    </w:p>
    <w:p w:rsidR="00E745FC" w:rsidRPr="00A246F8" w:rsidRDefault="00E745FC" w:rsidP="00050F70">
      <w:pPr>
        <w:pStyle w:val="12"/>
        <w:rPr>
          <w:lang w:val="en-US"/>
        </w:rPr>
      </w:pPr>
    </w:p>
    <w:p w:rsidR="00E745FC" w:rsidRDefault="00237C7E" w:rsidP="00050F70">
      <w:pPr>
        <w:pStyle w:val="12"/>
      </w:pPr>
      <w:r>
        <w:rPr>
          <w:noProof/>
        </w:rPr>
        <w:drawing>
          <wp:inline distT="0" distB="0" distL="0" distR="0">
            <wp:extent cx="6115050" cy="2552700"/>
            <wp:effectExtent l="1905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45FC" w:rsidRDefault="00E745FC" w:rsidP="00050F70">
      <w:pPr>
        <w:pStyle w:val="12"/>
      </w:pPr>
    </w:p>
    <w:p w:rsidR="00E745FC" w:rsidRPr="00E745FC" w:rsidRDefault="00E745FC" w:rsidP="00D02D88">
      <w:pPr>
        <w:pStyle w:val="12"/>
        <w:numPr>
          <w:ilvl w:val="0"/>
          <w:numId w:val="26"/>
        </w:numPr>
      </w:pPr>
      <w:r>
        <w:t>Меню</w:t>
      </w:r>
      <w:r w:rsidRPr="00E745FC">
        <w:t xml:space="preserve"> «</w:t>
      </w:r>
      <w:r w:rsidRPr="00A06D9D">
        <w:rPr>
          <w:lang w:val="en-US"/>
        </w:rPr>
        <w:t>Team</w:t>
      </w:r>
      <w:r w:rsidRPr="00E745FC">
        <w:t xml:space="preserve">» </w:t>
      </w:r>
      <w:r w:rsidRPr="00117782">
        <w:t>и</w:t>
      </w:r>
      <w:r w:rsidRPr="00E745FC">
        <w:t xml:space="preserve"> </w:t>
      </w:r>
      <w:r>
        <w:t>«</w:t>
      </w:r>
      <w:r w:rsidRPr="00014636">
        <w:rPr>
          <w:lang w:val="en-US"/>
        </w:rPr>
        <w:t>Maven</w:t>
      </w:r>
      <w:r>
        <w:t>»</w:t>
      </w:r>
      <w:r w:rsidRPr="00E745FC">
        <w:t xml:space="preserve"> </w:t>
      </w:r>
      <w:r w:rsidRPr="00117782">
        <w:t>должны</w:t>
      </w:r>
      <w:r w:rsidRPr="00E745FC">
        <w:t xml:space="preserve"> </w:t>
      </w:r>
      <w:r w:rsidRPr="00117782">
        <w:t>работать</w:t>
      </w:r>
      <w:r w:rsidRPr="00E745FC">
        <w:t>.</w:t>
      </w:r>
    </w:p>
    <w:p w:rsidR="00E745FC" w:rsidRDefault="00E745FC" w:rsidP="00050F70">
      <w:pPr>
        <w:pStyle w:val="12"/>
      </w:pPr>
    </w:p>
    <w:p w:rsidR="009E6B0E" w:rsidRDefault="00237C7E" w:rsidP="00050F70">
      <w:pPr>
        <w:pStyle w:val="12"/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400675" cy="7200900"/>
            <wp:effectExtent l="1905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720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1D0E" w:rsidRDefault="00491D0E" w:rsidP="00050F70">
      <w:pPr>
        <w:pStyle w:val="12"/>
        <w:rPr>
          <w:lang w:val="en-US"/>
        </w:rPr>
      </w:pPr>
    </w:p>
    <w:p w:rsidR="00601D50" w:rsidRPr="00F47CC3" w:rsidRDefault="00601D50" w:rsidP="00D02D88">
      <w:pPr>
        <w:pStyle w:val="12"/>
        <w:numPr>
          <w:ilvl w:val="0"/>
          <w:numId w:val="26"/>
        </w:numPr>
        <w:rPr>
          <w:lang w:val="en-US"/>
        </w:rPr>
      </w:pPr>
      <w:bookmarkStart w:id="12" w:name="_Ref335660432"/>
      <w:r>
        <w:rPr>
          <w:lang w:val="en-US"/>
        </w:rPr>
        <w:t>Установить</w:t>
      </w:r>
      <w:r w:rsidRPr="00F47CC3">
        <w:rPr>
          <w:lang w:val="en-US"/>
        </w:rPr>
        <w:t xml:space="preserve"> </w:t>
      </w:r>
      <w:r>
        <w:t>стратегию</w:t>
      </w:r>
      <w:r>
        <w:rPr>
          <w:lang w:val="en-US"/>
        </w:rPr>
        <w:t xml:space="preserve">  </w:t>
      </w:r>
      <w:r w:rsidRPr="00F47CC3">
        <w:rPr>
          <w:lang w:val="en-US"/>
        </w:rPr>
        <w:t>pull'</w:t>
      </w:r>
      <w:r>
        <w:t>а</w:t>
      </w:r>
      <w:r w:rsidRPr="00F47CC3">
        <w:rPr>
          <w:lang w:val="en-US"/>
        </w:rPr>
        <w:t xml:space="preserve"> </w:t>
      </w:r>
      <w:r>
        <w:t>в</w:t>
      </w:r>
      <w:r w:rsidRPr="00F47CC3">
        <w:rPr>
          <w:lang w:val="en-US"/>
        </w:rPr>
        <w:t xml:space="preserve"> rebase</w:t>
      </w:r>
      <w:bookmarkEnd w:id="12"/>
    </w:p>
    <w:p w:rsidR="00601D50" w:rsidRPr="00601D50" w:rsidRDefault="00601D50" w:rsidP="00D02D88">
      <w:pPr>
        <w:pStyle w:val="12"/>
        <w:numPr>
          <w:ilvl w:val="1"/>
          <w:numId w:val="30"/>
        </w:numPr>
      </w:pPr>
      <w:r>
        <w:t>Либо</w:t>
      </w:r>
      <w:r w:rsidRPr="00601D50">
        <w:t xml:space="preserve"> </w:t>
      </w:r>
      <w:r>
        <w:t>дать</w:t>
      </w:r>
      <w:r w:rsidRPr="00601D50">
        <w:t xml:space="preserve"> </w:t>
      </w:r>
      <w:r>
        <w:t>команду</w:t>
      </w:r>
      <w:r w:rsidRPr="00601D50">
        <w:t xml:space="preserve"> </w:t>
      </w:r>
      <w:r>
        <w:t>в</w:t>
      </w:r>
      <w:r w:rsidRPr="00601D50">
        <w:t xml:space="preserve"> </w:t>
      </w:r>
      <w:r>
        <w:t>директории</w:t>
      </w:r>
      <w:r w:rsidRPr="00601D50">
        <w:t xml:space="preserve"> </w:t>
      </w:r>
      <w:r>
        <w:t>локального</w:t>
      </w:r>
      <w:r w:rsidRPr="00601D50">
        <w:t xml:space="preserve"> </w:t>
      </w:r>
      <w:r>
        <w:t>репозитория</w:t>
      </w:r>
      <w:r w:rsidRPr="00601D50">
        <w:br/>
        <w:t xml:space="preserve">  </w:t>
      </w:r>
      <w:r w:rsidRPr="00F47CC3">
        <w:rPr>
          <w:lang w:val="en-US"/>
        </w:rPr>
        <w:t>git</w:t>
      </w:r>
      <w:r w:rsidRPr="00601D50">
        <w:t xml:space="preserve"> </w:t>
      </w:r>
      <w:r w:rsidRPr="00F47CC3">
        <w:rPr>
          <w:lang w:val="en-US"/>
        </w:rPr>
        <w:t>config</w:t>
      </w:r>
      <w:r w:rsidRPr="00601D50">
        <w:t xml:space="preserve"> </w:t>
      </w:r>
      <w:r w:rsidRPr="00F47CC3">
        <w:rPr>
          <w:lang w:val="en-US"/>
        </w:rPr>
        <w:t>branch</w:t>
      </w:r>
      <w:r w:rsidRPr="00601D50">
        <w:t>.</w:t>
      </w:r>
      <w:r w:rsidRPr="00F47CC3">
        <w:rPr>
          <w:lang w:val="en-US"/>
        </w:rPr>
        <w:t>autosetuprebase</w:t>
      </w:r>
      <w:r w:rsidRPr="00601D50">
        <w:t xml:space="preserve"> </w:t>
      </w:r>
      <w:r w:rsidRPr="00F47CC3">
        <w:rPr>
          <w:lang w:val="en-US"/>
        </w:rPr>
        <w:t>always</w:t>
      </w:r>
    </w:p>
    <w:p w:rsidR="00601D50" w:rsidRPr="00CF1F43" w:rsidRDefault="00601D50" w:rsidP="00D02D88">
      <w:pPr>
        <w:pStyle w:val="12"/>
        <w:numPr>
          <w:ilvl w:val="1"/>
          <w:numId w:val="30"/>
        </w:numPr>
        <w:jc w:val="left"/>
        <w:rPr>
          <w:lang w:val="en-US"/>
        </w:rPr>
      </w:pPr>
      <w:r>
        <w:t>Либо</w:t>
      </w:r>
      <w:r w:rsidRPr="00CF1F43">
        <w:rPr>
          <w:lang w:val="en-US"/>
        </w:rPr>
        <w:t xml:space="preserve"> </w:t>
      </w:r>
      <w:r>
        <w:t>выбрать</w:t>
      </w:r>
      <w:r w:rsidRPr="00CF1F43">
        <w:rPr>
          <w:lang w:val="en-US"/>
        </w:rPr>
        <w:t xml:space="preserve"> </w:t>
      </w:r>
      <w:r>
        <w:t>меню</w:t>
      </w:r>
      <w:r w:rsidRPr="00CF1F43">
        <w:rPr>
          <w:lang w:val="en-US"/>
        </w:rPr>
        <w:t xml:space="preserve"> </w:t>
      </w:r>
      <w:r>
        <w:rPr>
          <w:lang w:val="en-US"/>
        </w:rPr>
        <w:t>Window</w:t>
      </w:r>
      <w:r w:rsidRPr="00CF1F43">
        <w:rPr>
          <w:lang w:val="en-US"/>
        </w:rPr>
        <w:t>/</w:t>
      </w:r>
      <w:r>
        <w:rPr>
          <w:lang w:val="en-US"/>
        </w:rPr>
        <w:t>Preferences</w:t>
      </w:r>
      <w:r w:rsidRPr="00CF1F43">
        <w:rPr>
          <w:lang w:val="en-US"/>
        </w:rPr>
        <w:t xml:space="preserve"> </w:t>
      </w:r>
      <w:r>
        <w:t>далее</w:t>
      </w:r>
      <w:r>
        <w:rPr>
          <w:lang w:val="en-US"/>
        </w:rPr>
        <w:t xml:space="preserve"> Team/Git/Conf</w:t>
      </w:r>
      <w:r w:rsidRPr="00CF1F43">
        <w:rPr>
          <w:lang w:val="en-US"/>
        </w:rPr>
        <w:t xml:space="preserve">iguration, </w:t>
      </w:r>
      <w:r>
        <w:t>закладка</w:t>
      </w:r>
      <w:r w:rsidRPr="00CF1F43">
        <w:rPr>
          <w:lang w:val="en-US"/>
        </w:rPr>
        <w:t xml:space="preserve"> Repository Settings</w:t>
      </w:r>
      <w:r>
        <w:rPr>
          <w:lang w:val="en-US"/>
        </w:rPr>
        <w:t xml:space="preserve">, </w:t>
      </w:r>
    </w:p>
    <w:p w:rsidR="00601D50" w:rsidRPr="00F47CC3" w:rsidRDefault="00601D50" w:rsidP="00601D50">
      <w:pPr>
        <w:pStyle w:val="12"/>
        <w:ind w:left="540" w:firstLine="0"/>
        <w:rPr>
          <w:lang w:val="en-US"/>
        </w:rPr>
      </w:pPr>
      <w:r w:rsidRPr="00CF1F43">
        <w:rPr>
          <w:lang w:val="en-US"/>
        </w:rPr>
        <w:br/>
      </w:r>
      <w:r w:rsidR="00237C7E">
        <w:rPr>
          <w:noProof/>
        </w:rPr>
        <w:lastRenderedPageBreak/>
        <w:drawing>
          <wp:inline distT="0" distB="0" distL="0" distR="0">
            <wp:extent cx="6115050" cy="5295900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29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1D50" w:rsidRDefault="00601D50" w:rsidP="00601D50">
      <w:pPr>
        <w:pStyle w:val="12"/>
      </w:pPr>
    </w:p>
    <w:p w:rsidR="00601D50" w:rsidRPr="00023D00" w:rsidRDefault="00601D50" w:rsidP="00601D50">
      <w:pPr>
        <w:pStyle w:val="12"/>
        <w:ind w:left="1416" w:firstLine="0"/>
      </w:pPr>
      <w:r>
        <w:t>нажать</w:t>
      </w:r>
      <w:r w:rsidRPr="00023D00">
        <w:t xml:space="preserve"> </w:t>
      </w:r>
      <w:r>
        <w:t>кнопку</w:t>
      </w:r>
      <w:r w:rsidRPr="00023D00">
        <w:t xml:space="preserve"> “</w:t>
      </w:r>
      <w:r w:rsidRPr="00C94317">
        <w:rPr>
          <w:lang w:val="en-US"/>
        </w:rPr>
        <w:t>New</w:t>
      </w:r>
      <w:r w:rsidRPr="00023D00">
        <w:t xml:space="preserve">  </w:t>
      </w:r>
      <w:r w:rsidRPr="00C94317">
        <w:rPr>
          <w:lang w:val="en-US"/>
        </w:rPr>
        <w:t>Entry</w:t>
      </w:r>
      <w:r w:rsidRPr="00023D00">
        <w:t xml:space="preserve">…”, </w:t>
      </w:r>
      <w:r w:rsidRPr="00CF1F43">
        <w:t>ввести</w:t>
      </w:r>
      <w:r w:rsidRPr="00023D00">
        <w:t xml:space="preserve"> </w:t>
      </w:r>
      <w:r w:rsidRPr="00CF1F43">
        <w:t>ключ</w:t>
      </w:r>
      <w:r w:rsidRPr="00023D00">
        <w:t xml:space="preserve"> </w:t>
      </w:r>
      <w:r>
        <w:rPr>
          <w:lang w:val="en-US"/>
        </w:rPr>
        <w:t>bra</w:t>
      </w:r>
      <w:r w:rsidR="00C2222A">
        <w:t>n</w:t>
      </w:r>
      <w:r>
        <w:rPr>
          <w:lang w:val="en-US"/>
        </w:rPr>
        <w:t>ch</w:t>
      </w:r>
      <w:r w:rsidRPr="00023D00">
        <w:t>.</w:t>
      </w:r>
      <w:r>
        <w:rPr>
          <w:lang w:val="en-US"/>
        </w:rPr>
        <w:t>autosetuprebase</w:t>
      </w:r>
      <w:r w:rsidRPr="00023D00">
        <w:t xml:space="preserve"> </w:t>
      </w:r>
      <w:r w:rsidRPr="00C94317">
        <w:t>и</w:t>
      </w:r>
      <w:r w:rsidRPr="00023D00">
        <w:t xml:space="preserve"> </w:t>
      </w:r>
      <w:r w:rsidRPr="00C94317">
        <w:t>значение</w:t>
      </w:r>
      <w:r w:rsidRPr="00023D00">
        <w:t xml:space="preserve"> </w:t>
      </w:r>
      <w:r>
        <w:rPr>
          <w:lang w:val="en-US"/>
        </w:rPr>
        <w:t>always</w:t>
      </w:r>
    </w:p>
    <w:p w:rsidR="00601D50" w:rsidRDefault="00237C7E" w:rsidP="00601D50">
      <w:pPr>
        <w:pStyle w:val="12"/>
      </w:pPr>
      <w:r>
        <w:rPr>
          <w:noProof/>
        </w:rPr>
        <w:drawing>
          <wp:inline distT="0" distB="0" distL="0" distR="0">
            <wp:extent cx="5095875" cy="2771775"/>
            <wp:effectExtent l="1905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9AA" w:rsidRDefault="00E529AA" w:rsidP="00050F70">
      <w:pPr>
        <w:pStyle w:val="12"/>
        <w:rPr>
          <w:lang w:val="en-US"/>
        </w:rPr>
      </w:pPr>
    </w:p>
    <w:p w:rsidR="00E529AA" w:rsidRDefault="00E529AA" w:rsidP="00E529AA">
      <w:pPr>
        <w:pStyle w:val="210"/>
      </w:pPr>
      <w:bookmarkStart w:id="13" w:name="_Toc355635064"/>
      <w:r>
        <w:t>Настройка стиля</w:t>
      </w:r>
      <w:bookmarkEnd w:id="13"/>
    </w:p>
    <w:p w:rsidR="00EF1F9C" w:rsidRPr="00EF1F9C" w:rsidRDefault="00EF1F9C" w:rsidP="00EF1F9C">
      <w:pPr>
        <w:pStyle w:val="12"/>
      </w:pPr>
      <w:r w:rsidRPr="00EF1F9C">
        <w:t xml:space="preserve">Настройка </w:t>
      </w:r>
      <w:r>
        <w:t xml:space="preserve">одинакового </w:t>
      </w:r>
      <w:r w:rsidRPr="00EF1F9C">
        <w:t xml:space="preserve">стиля </w:t>
      </w:r>
      <w:r>
        <w:t xml:space="preserve">у всех разработчиков очень важна. Разный стиль </w:t>
      </w:r>
      <w:r>
        <w:lastRenderedPageBreak/>
        <w:t>приводит к множеству фиктивных изменений кода. Фиктивные изменения осложняют идентификацию существенных изменений при сопровождении кода, осложняют разрешение конфликтов изменения одного файла и объединение веток кода.</w:t>
      </w:r>
    </w:p>
    <w:p w:rsidR="00E529AA" w:rsidRPr="00E529AA" w:rsidRDefault="00EF1F9C" w:rsidP="00EF1F9C">
      <w:pPr>
        <w:pStyle w:val="310"/>
      </w:pPr>
      <w:bookmarkStart w:id="14" w:name="_Toc355635065"/>
      <w:r>
        <w:rPr>
          <w:lang w:val="en-US"/>
        </w:rPr>
        <w:t>Стиль Java-кода</w:t>
      </w:r>
      <w:bookmarkEnd w:id="14"/>
    </w:p>
    <w:p w:rsidR="00C64A1B" w:rsidRPr="00171CAE" w:rsidRDefault="00C64A1B" w:rsidP="00C64A1B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1. In Eclipse, click </w:t>
      </w:r>
      <w:r w:rsidRPr="00171CAE">
        <w:rPr>
          <w:b/>
          <w:bCs/>
          <w:color w:val="000000"/>
          <w:sz w:val="20"/>
          <w:szCs w:val="20"/>
          <w:lang w:val="en-US"/>
        </w:rPr>
        <w:t>Window -&gt; Preferences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C64A1B" w:rsidRDefault="00C64A1B" w:rsidP="00C64A1B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2. Navigate to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Java -&gt; </w:t>
      </w:r>
      <w:r>
        <w:rPr>
          <w:b/>
          <w:bCs/>
          <w:color w:val="000000"/>
          <w:sz w:val="20"/>
          <w:szCs w:val="20"/>
          <w:lang w:val="en-US"/>
        </w:rPr>
        <w:t>Editor -&gt; Save Actions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C64A1B" w:rsidRDefault="00C64A1B" w:rsidP="00C64A1B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>3</w:t>
      </w:r>
      <w:r w:rsidRPr="00171CAE">
        <w:rPr>
          <w:color w:val="000000"/>
          <w:sz w:val="20"/>
          <w:szCs w:val="20"/>
          <w:lang w:val="en-US"/>
        </w:rPr>
        <w:t xml:space="preserve">. </w:t>
      </w:r>
      <w:r>
        <w:rPr>
          <w:color w:val="000000"/>
          <w:sz w:val="20"/>
          <w:szCs w:val="20"/>
        </w:rPr>
        <w:t>Включить</w:t>
      </w:r>
      <w:r w:rsidRPr="00C64A1B">
        <w:rPr>
          <w:color w:val="000000"/>
          <w:sz w:val="20"/>
          <w:szCs w:val="20"/>
          <w:lang w:val="en-US"/>
        </w:rPr>
        <w:t xml:space="preserve"> </w:t>
      </w:r>
      <w:r>
        <w:rPr>
          <w:color w:val="000000"/>
          <w:sz w:val="20"/>
          <w:szCs w:val="20"/>
        </w:rPr>
        <w:t>опции</w:t>
      </w:r>
      <w:r w:rsidRPr="00C64A1B">
        <w:rPr>
          <w:color w:val="000000"/>
          <w:sz w:val="20"/>
          <w:szCs w:val="20"/>
          <w:lang w:val="en-US"/>
        </w:rPr>
        <w:t xml:space="preserve"> </w:t>
      </w:r>
    </w:p>
    <w:p w:rsidR="00C64A1B" w:rsidRDefault="00C64A1B" w:rsidP="00C64A1B">
      <w:pPr>
        <w:pStyle w:val="Numbernospace-level1"/>
        <w:spacing w:after="60"/>
        <w:ind w:left="680"/>
        <w:jc w:val="both"/>
        <w:rPr>
          <w:color w:val="000000"/>
          <w:sz w:val="20"/>
          <w:szCs w:val="20"/>
          <w:lang w:val="en-US"/>
        </w:rPr>
      </w:pPr>
      <w:r w:rsidRPr="00C64A1B">
        <w:rPr>
          <w:color w:val="000000"/>
          <w:sz w:val="20"/>
          <w:szCs w:val="20"/>
          <w:lang w:val="en-US"/>
        </w:rPr>
        <w:t>Perform the selected actions on save</w:t>
      </w:r>
    </w:p>
    <w:p w:rsidR="00C64A1B" w:rsidRDefault="00C64A1B" w:rsidP="00C64A1B">
      <w:pPr>
        <w:pStyle w:val="Default"/>
        <w:rPr>
          <w:lang w:val="en-US"/>
        </w:rPr>
      </w:pPr>
      <w:r>
        <w:rPr>
          <w:lang w:val="en-US"/>
        </w:rPr>
        <w:tab/>
        <w:t>Organize Imports</w:t>
      </w:r>
    </w:p>
    <w:p w:rsidR="00C64A1B" w:rsidRDefault="00C64A1B" w:rsidP="00C64A1B">
      <w:pPr>
        <w:pStyle w:val="Default"/>
        <w:rPr>
          <w:lang w:val="en-US"/>
        </w:rPr>
      </w:pPr>
      <w:r>
        <w:rPr>
          <w:lang w:val="en-US"/>
        </w:rPr>
        <w:tab/>
        <w:t>Additional actions</w:t>
      </w:r>
    </w:p>
    <w:p w:rsidR="00011137" w:rsidRPr="00011137" w:rsidRDefault="00C64A1B" w:rsidP="00C64A1B">
      <w:pPr>
        <w:pStyle w:val="Default"/>
        <w:rPr>
          <w:lang w:val="en-US"/>
        </w:rPr>
      </w:pPr>
      <w:r>
        <w:rPr>
          <w:lang w:val="en-US"/>
        </w:rPr>
        <w:t xml:space="preserve">4. Нажать </w:t>
      </w:r>
      <w:r w:rsidRPr="00011137">
        <w:rPr>
          <w:lang w:val="en-US"/>
        </w:rPr>
        <w:t>«Configure».</w:t>
      </w:r>
    </w:p>
    <w:p w:rsidR="00C64A1B" w:rsidRPr="003616BF" w:rsidRDefault="00C64A1B" w:rsidP="00C64A1B">
      <w:pPr>
        <w:pStyle w:val="Default"/>
        <w:rPr>
          <w:lang w:val="en-US"/>
        </w:rPr>
      </w:pPr>
      <w:r w:rsidRPr="00C64A1B">
        <w:rPr>
          <w:lang w:val="en-US"/>
        </w:rPr>
        <w:t xml:space="preserve">5. </w:t>
      </w:r>
      <w:r w:rsidR="00011137">
        <w:t>На</w:t>
      </w:r>
      <w:r w:rsidR="00011137" w:rsidRPr="00011137">
        <w:rPr>
          <w:lang w:val="en-US"/>
        </w:rPr>
        <w:t xml:space="preserve"> </w:t>
      </w:r>
      <w:r w:rsidR="00011137">
        <w:t>закладке</w:t>
      </w:r>
      <w:r w:rsidR="00011137" w:rsidRPr="00011137">
        <w:rPr>
          <w:lang w:val="en-US"/>
        </w:rPr>
        <w:t xml:space="preserve"> «</w:t>
      </w:r>
      <w:r w:rsidR="00011137">
        <w:rPr>
          <w:lang w:val="en-US"/>
        </w:rPr>
        <w:t>Code organizing</w:t>
      </w:r>
      <w:r w:rsidR="00011137" w:rsidRPr="00011137">
        <w:rPr>
          <w:lang w:val="en-US"/>
        </w:rPr>
        <w:t xml:space="preserve">» </w:t>
      </w:r>
      <w:r w:rsidR="00077BB0">
        <w:t>д</w:t>
      </w:r>
      <w:r>
        <w:t>обавить</w:t>
      </w:r>
      <w:r w:rsidRPr="00C64A1B">
        <w:rPr>
          <w:lang w:val="en-US"/>
        </w:rPr>
        <w:t xml:space="preserve"> «Remove trailing white spaces on all lines»</w:t>
      </w:r>
      <w:r w:rsidR="00987774" w:rsidRPr="003616BF">
        <w:rPr>
          <w:lang w:val="en-US"/>
        </w:rPr>
        <w:t xml:space="preserve"> </w:t>
      </w:r>
      <w:r w:rsidR="00987774">
        <w:t>и</w:t>
      </w:r>
      <w:r w:rsidR="00987774" w:rsidRPr="003616BF">
        <w:rPr>
          <w:lang w:val="en-US"/>
        </w:rPr>
        <w:t xml:space="preserve"> «All lines»</w:t>
      </w:r>
    </w:p>
    <w:p w:rsidR="00491D0E" w:rsidRPr="00491D0E" w:rsidRDefault="00C64A1B" w:rsidP="00C64A1B">
      <w:pPr>
        <w:pStyle w:val="Default"/>
        <w:rPr>
          <w:lang w:val="en-US"/>
        </w:rPr>
      </w:pPr>
      <w:r>
        <w:rPr>
          <w:lang w:val="en-US"/>
        </w:rPr>
        <w:tab/>
      </w:r>
    </w:p>
    <w:p w:rsidR="00E529AA" w:rsidRPr="00C64A1B" w:rsidRDefault="00E529AA" w:rsidP="00E529AA">
      <w:pPr>
        <w:rPr>
          <w:lang w:val="en-US"/>
        </w:rPr>
      </w:pPr>
    </w:p>
    <w:p w:rsidR="00E529AA" w:rsidRPr="00C64A1B" w:rsidRDefault="00237C7E" w:rsidP="00E529AA">
      <w:pPr>
        <w:rPr>
          <w:lang w:val="en-US"/>
        </w:rPr>
      </w:pPr>
      <w:r>
        <w:rPr>
          <w:noProof/>
        </w:rPr>
        <w:drawing>
          <wp:inline distT="0" distB="0" distL="0" distR="0">
            <wp:extent cx="6115050" cy="3581400"/>
            <wp:effectExtent l="1905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8A" w:rsidRPr="00C64A1B" w:rsidRDefault="009C7B8A" w:rsidP="00E529AA">
      <w:pPr>
        <w:rPr>
          <w:lang w:val="en-US"/>
        </w:rPr>
      </w:pPr>
    </w:p>
    <w:p w:rsidR="00171CAE" w:rsidRDefault="00171CAE" w:rsidP="00171CAE">
      <w:pPr>
        <w:pStyle w:val="Default"/>
        <w:rPr>
          <w:lang w:val="en-US"/>
        </w:rPr>
      </w:pPr>
    </w:p>
    <w:p w:rsidR="00C64A1B" w:rsidRDefault="00C64A1B" w:rsidP="00171CAE">
      <w:pPr>
        <w:pStyle w:val="Default"/>
        <w:rPr>
          <w:lang w:val="en-US"/>
        </w:rPr>
      </w:pPr>
    </w:p>
    <w:p w:rsidR="00C64A1B" w:rsidRPr="00C64A1B" w:rsidRDefault="00C64A1B" w:rsidP="00171CAE">
      <w:pPr>
        <w:pStyle w:val="Default"/>
        <w:rPr>
          <w:lang w:val="en-US"/>
        </w:rPr>
      </w:pP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>1.</w:t>
      </w:r>
      <w:r w:rsidR="00AD4895" w:rsidRPr="00AD4895">
        <w:rPr>
          <w:lang w:val="en-US"/>
        </w:rPr>
        <w:t xml:space="preserve"> </w:t>
      </w:r>
      <w:r w:rsidR="00AD4895">
        <w:t>В</w:t>
      </w:r>
      <w:r w:rsidR="00AD4895" w:rsidRPr="0022381A">
        <w:rPr>
          <w:lang w:val="en-US"/>
        </w:rPr>
        <w:t xml:space="preserve"> </w:t>
      </w:r>
      <w:r w:rsidR="00AD4895">
        <w:rPr>
          <w:lang w:val="en-US"/>
        </w:rPr>
        <w:t xml:space="preserve">Ecplipse </w:t>
      </w:r>
      <w:r w:rsidR="00AD4895">
        <w:t>выбрать</w:t>
      </w:r>
      <w:r w:rsidR="00AD4895" w:rsidRPr="0022381A">
        <w:rPr>
          <w:lang w:val="en-US"/>
        </w:rPr>
        <w:t xml:space="preserve"> </w:t>
      </w:r>
      <w:r w:rsidR="00AD4895">
        <w:rPr>
          <w:lang w:val="en-US"/>
        </w:rPr>
        <w:t>меню Windows -&gt; Preferences</w:t>
      </w:r>
      <w:r w:rsidRPr="00171CAE">
        <w:rPr>
          <w:color w:val="000000"/>
          <w:sz w:val="20"/>
          <w:szCs w:val="20"/>
          <w:lang w:val="en-US"/>
        </w:rPr>
        <w:t xml:space="preserve">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2. </w:t>
      </w:r>
      <w:r w:rsidR="00AD4895">
        <w:rPr>
          <w:color w:val="000000"/>
          <w:sz w:val="20"/>
          <w:szCs w:val="20"/>
        </w:rPr>
        <w:t>Перейти</w:t>
      </w:r>
      <w:r w:rsidRPr="00171CAE">
        <w:rPr>
          <w:color w:val="000000"/>
          <w:sz w:val="20"/>
          <w:szCs w:val="20"/>
          <w:lang w:val="en-US"/>
        </w:rPr>
        <w:t xml:space="preserve"> </w:t>
      </w:r>
      <w:r w:rsidRPr="00171CAE">
        <w:rPr>
          <w:b/>
          <w:bCs/>
          <w:color w:val="000000"/>
          <w:sz w:val="20"/>
          <w:szCs w:val="20"/>
          <w:lang w:val="en-US"/>
        </w:rPr>
        <w:t>Java -&gt; Code Style -&gt; Formatter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3. </w:t>
      </w:r>
      <w:r w:rsidR="00AD4895">
        <w:rPr>
          <w:color w:val="000000"/>
          <w:sz w:val="20"/>
          <w:szCs w:val="20"/>
        </w:rPr>
        <w:t>Нажать</w:t>
      </w:r>
      <w:r w:rsidRPr="00171CAE">
        <w:rPr>
          <w:color w:val="000000"/>
          <w:sz w:val="20"/>
          <w:szCs w:val="20"/>
          <w:lang w:val="en-US"/>
        </w:rPr>
        <w:t xml:space="preserve"> </w:t>
      </w:r>
      <w:r w:rsidRPr="00171CAE">
        <w:rPr>
          <w:b/>
          <w:bCs/>
          <w:color w:val="000000"/>
          <w:sz w:val="20"/>
          <w:szCs w:val="20"/>
          <w:lang w:val="en-US"/>
        </w:rPr>
        <w:t>New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>4. Set the profile name to "</w:t>
      </w:r>
      <w:r w:rsidR="00AD4895" w:rsidRPr="00007122">
        <w:rPr>
          <w:b/>
          <w:color w:val="000000"/>
          <w:sz w:val="20"/>
          <w:szCs w:val="20"/>
          <w:lang w:val="en-US"/>
        </w:rPr>
        <w:t xml:space="preserve">CMJ </w:t>
      </w:r>
      <w:r w:rsidRPr="00007122">
        <w:rPr>
          <w:b/>
          <w:color w:val="000000"/>
          <w:sz w:val="20"/>
          <w:szCs w:val="20"/>
          <w:lang w:val="en-US"/>
        </w:rPr>
        <w:t>Conventions</w:t>
      </w:r>
      <w:r w:rsidRPr="00171CAE">
        <w:rPr>
          <w:color w:val="000000"/>
          <w:sz w:val="20"/>
          <w:szCs w:val="20"/>
          <w:lang w:val="en-US"/>
        </w:rPr>
        <w:t xml:space="preserve">".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5. From the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Initialize settings </w:t>
      </w:r>
      <w:r w:rsidRPr="00171CAE">
        <w:rPr>
          <w:color w:val="000000"/>
          <w:sz w:val="20"/>
          <w:szCs w:val="20"/>
          <w:lang w:val="en-US"/>
        </w:rPr>
        <w:t xml:space="preserve">drop-down list, select </w:t>
      </w:r>
      <w:r w:rsidRPr="00171CAE">
        <w:rPr>
          <w:b/>
          <w:bCs/>
          <w:color w:val="000000"/>
          <w:sz w:val="20"/>
          <w:szCs w:val="20"/>
          <w:lang w:val="en-US"/>
        </w:rPr>
        <w:t>Java Conventions [built-in]</w:t>
      </w:r>
      <w:r w:rsidRPr="00171CAE">
        <w:rPr>
          <w:color w:val="000000"/>
          <w:sz w:val="20"/>
          <w:szCs w:val="20"/>
          <w:lang w:val="en-US"/>
        </w:rPr>
        <w:t>.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6. Ensure that the checkbox for opening the edit dialog is checked.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7. Click </w:t>
      </w:r>
      <w:r w:rsidRPr="00171CAE">
        <w:rPr>
          <w:b/>
          <w:bCs/>
          <w:color w:val="000000"/>
          <w:sz w:val="20"/>
          <w:szCs w:val="20"/>
          <w:lang w:val="en-US"/>
        </w:rPr>
        <w:t>OK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8. Click </w:t>
      </w:r>
      <w:r w:rsidRPr="00171CAE">
        <w:rPr>
          <w:b/>
          <w:bCs/>
          <w:color w:val="000000"/>
          <w:sz w:val="20"/>
          <w:szCs w:val="20"/>
          <w:lang w:val="en-US"/>
        </w:rPr>
        <w:t>Edit</w:t>
      </w:r>
      <w:r w:rsidRPr="00171CAE">
        <w:rPr>
          <w:color w:val="000000"/>
          <w:sz w:val="20"/>
          <w:szCs w:val="20"/>
          <w:lang w:val="en-US"/>
        </w:rPr>
        <w:t xml:space="preserve">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9. Select the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Indentation </w:t>
      </w:r>
      <w:r w:rsidRPr="00171CAE">
        <w:rPr>
          <w:color w:val="000000"/>
          <w:sz w:val="20"/>
          <w:szCs w:val="20"/>
          <w:lang w:val="en-US"/>
        </w:rPr>
        <w:t xml:space="preserve">tab. </w:t>
      </w:r>
    </w:p>
    <w:p w:rsid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 xml:space="preserve">10. Under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General Settings </w:t>
      </w:r>
      <w:r w:rsidRPr="00171CAE">
        <w:rPr>
          <w:color w:val="000000"/>
          <w:sz w:val="20"/>
          <w:szCs w:val="20"/>
          <w:lang w:val="en-US"/>
        </w:rPr>
        <w:t xml:space="preserve">-&gt; </w:t>
      </w:r>
      <w:r w:rsidRPr="00171CAE">
        <w:rPr>
          <w:b/>
          <w:bCs/>
          <w:color w:val="000000"/>
          <w:sz w:val="20"/>
          <w:szCs w:val="20"/>
          <w:lang w:val="en-US"/>
        </w:rPr>
        <w:t>Tab Policy</w:t>
      </w:r>
      <w:r w:rsidRPr="00171CAE">
        <w:rPr>
          <w:color w:val="000000"/>
          <w:sz w:val="20"/>
          <w:szCs w:val="20"/>
          <w:lang w:val="en-US"/>
        </w:rPr>
        <w:t xml:space="preserve">, select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Spaces only </w:t>
      </w:r>
      <w:r w:rsidRPr="00171CAE">
        <w:rPr>
          <w:color w:val="000000"/>
          <w:sz w:val="20"/>
          <w:szCs w:val="20"/>
          <w:lang w:val="en-US"/>
        </w:rPr>
        <w:t xml:space="preserve">from the drop-down list.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>
        <w:rPr>
          <w:color w:val="000000"/>
          <w:sz w:val="20"/>
          <w:szCs w:val="20"/>
          <w:lang w:val="en-US"/>
        </w:rPr>
        <w:t>11.Set Indentation size 4, Tab size 4.</w:t>
      </w:r>
    </w:p>
    <w:p w:rsidR="00171CAE" w:rsidRDefault="00171CAE" w:rsidP="00171CAE">
      <w:pPr>
        <w:pStyle w:val="Numbernospace-level1"/>
        <w:spacing w:after="60"/>
        <w:ind w:left="680" w:hanging="340"/>
        <w:jc w:val="both"/>
        <w:rPr>
          <w:color w:val="000000"/>
          <w:sz w:val="20"/>
          <w:szCs w:val="20"/>
          <w:lang w:val="en-US"/>
        </w:rPr>
      </w:pPr>
      <w:r w:rsidRPr="00171CAE">
        <w:rPr>
          <w:color w:val="000000"/>
          <w:sz w:val="20"/>
          <w:szCs w:val="20"/>
          <w:lang w:val="en-US"/>
        </w:rPr>
        <w:t>1</w:t>
      </w:r>
      <w:r>
        <w:rPr>
          <w:color w:val="000000"/>
          <w:sz w:val="20"/>
          <w:szCs w:val="20"/>
          <w:lang w:val="en-US"/>
        </w:rPr>
        <w:t>2</w:t>
      </w:r>
      <w:r w:rsidRPr="00171CAE">
        <w:rPr>
          <w:color w:val="000000"/>
          <w:sz w:val="20"/>
          <w:szCs w:val="20"/>
          <w:lang w:val="en-US"/>
        </w:rPr>
        <w:t xml:space="preserve">. Select the </w:t>
      </w:r>
      <w:r w:rsidRPr="00171CAE">
        <w:rPr>
          <w:b/>
          <w:bCs/>
          <w:color w:val="000000"/>
          <w:sz w:val="20"/>
          <w:szCs w:val="20"/>
          <w:lang w:val="en-US"/>
        </w:rPr>
        <w:t xml:space="preserve">Line Wrapping </w:t>
      </w:r>
      <w:r w:rsidRPr="00171CAE">
        <w:rPr>
          <w:color w:val="000000"/>
          <w:sz w:val="20"/>
          <w:szCs w:val="20"/>
          <w:lang w:val="en-US"/>
        </w:rPr>
        <w:t xml:space="preserve">tab.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sz w:val="20"/>
          <w:szCs w:val="20"/>
          <w:lang w:val="en-US"/>
        </w:rPr>
      </w:pPr>
      <w:r w:rsidRPr="00171CAE">
        <w:rPr>
          <w:sz w:val="20"/>
          <w:szCs w:val="20"/>
          <w:lang w:val="en-US"/>
        </w:rPr>
        <w:lastRenderedPageBreak/>
        <w:t>1</w:t>
      </w:r>
      <w:r>
        <w:rPr>
          <w:sz w:val="20"/>
          <w:szCs w:val="20"/>
          <w:lang w:val="en-US"/>
        </w:rPr>
        <w:t>3</w:t>
      </w:r>
      <w:r w:rsidRPr="00171CAE">
        <w:rPr>
          <w:sz w:val="20"/>
          <w:szCs w:val="20"/>
          <w:lang w:val="en-US"/>
        </w:rPr>
        <w:t>. Enter a value for the maximum line width</w:t>
      </w:r>
      <w:r>
        <w:rPr>
          <w:sz w:val="20"/>
          <w:szCs w:val="20"/>
          <w:lang w:val="en-US"/>
        </w:rPr>
        <w:t xml:space="preserve"> </w:t>
      </w:r>
      <w:r w:rsidRPr="00171CAE">
        <w:rPr>
          <w:sz w:val="20"/>
          <w:szCs w:val="20"/>
          <w:lang w:val="en-US"/>
        </w:rPr>
        <w:t xml:space="preserve">120. </w:t>
      </w:r>
    </w:p>
    <w:p w:rsidR="00171CAE" w:rsidRPr="00171CAE" w:rsidRDefault="00171CAE" w:rsidP="00171CAE">
      <w:pPr>
        <w:pStyle w:val="Numbernospace-level1"/>
        <w:spacing w:after="60"/>
        <w:ind w:left="680" w:hanging="340"/>
        <w:jc w:val="both"/>
        <w:rPr>
          <w:sz w:val="20"/>
          <w:szCs w:val="20"/>
          <w:lang w:val="en-US"/>
        </w:rPr>
      </w:pPr>
      <w:r w:rsidRPr="00171CAE">
        <w:rPr>
          <w:sz w:val="20"/>
          <w:szCs w:val="20"/>
          <w:lang w:val="en-US"/>
        </w:rPr>
        <w:t>1</w:t>
      </w:r>
      <w:r>
        <w:rPr>
          <w:sz w:val="20"/>
          <w:szCs w:val="20"/>
          <w:lang w:val="en-US"/>
        </w:rPr>
        <w:t>4</w:t>
      </w:r>
      <w:r w:rsidRPr="00171CAE">
        <w:rPr>
          <w:sz w:val="20"/>
          <w:szCs w:val="20"/>
          <w:lang w:val="en-US"/>
        </w:rPr>
        <w:t xml:space="preserve">. Click </w:t>
      </w:r>
      <w:r w:rsidRPr="00171CAE">
        <w:rPr>
          <w:b/>
          <w:bCs/>
          <w:sz w:val="20"/>
          <w:szCs w:val="20"/>
          <w:lang w:val="en-US"/>
        </w:rPr>
        <w:t>Apply</w:t>
      </w:r>
      <w:r w:rsidRPr="00171CAE">
        <w:rPr>
          <w:sz w:val="20"/>
          <w:szCs w:val="20"/>
          <w:lang w:val="en-US"/>
        </w:rPr>
        <w:t xml:space="preserve">, and rename the code profile when you are prompted. </w:t>
      </w:r>
    </w:p>
    <w:p w:rsidR="00171CAE" w:rsidRDefault="00171CAE" w:rsidP="00171CAE">
      <w:pPr>
        <w:pStyle w:val="Numberwithspace-level1"/>
        <w:spacing w:after="280"/>
        <w:ind w:left="680" w:hanging="340"/>
        <w:jc w:val="both"/>
        <w:rPr>
          <w:sz w:val="20"/>
          <w:szCs w:val="20"/>
        </w:rPr>
      </w:pPr>
      <w:r>
        <w:rPr>
          <w:sz w:val="20"/>
          <w:szCs w:val="20"/>
        </w:rPr>
        <w:t>1</w:t>
      </w:r>
      <w:r>
        <w:rPr>
          <w:sz w:val="20"/>
          <w:szCs w:val="20"/>
          <w:lang w:val="en-US"/>
        </w:rPr>
        <w:t>5</w:t>
      </w:r>
      <w:r>
        <w:rPr>
          <w:sz w:val="20"/>
          <w:szCs w:val="20"/>
        </w:rPr>
        <w:t xml:space="preserve">. Click </w:t>
      </w:r>
      <w:r>
        <w:rPr>
          <w:b/>
          <w:bCs/>
          <w:sz w:val="20"/>
          <w:szCs w:val="20"/>
        </w:rPr>
        <w:t>OK</w:t>
      </w:r>
      <w:r>
        <w:rPr>
          <w:sz w:val="20"/>
          <w:szCs w:val="20"/>
        </w:rPr>
        <w:t xml:space="preserve">. </w:t>
      </w:r>
    </w:p>
    <w:p w:rsidR="00171CAE" w:rsidRDefault="00171CAE" w:rsidP="00E529AA"/>
    <w:p w:rsidR="009C7B8A" w:rsidRDefault="00237C7E" w:rsidP="00E529AA">
      <w:r>
        <w:rPr>
          <w:noProof/>
        </w:rPr>
        <w:drawing>
          <wp:inline distT="0" distB="0" distL="0" distR="0">
            <wp:extent cx="6115050" cy="4114800"/>
            <wp:effectExtent l="1905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7B8A" w:rsidRDefault="009C7B8A" w:rsidP="00E529AA"/>
    <w:p w:rsidR="0022381A" w:rsidRDefault="0022381A" w:rsidP="0022381A">
      <w:pPr>
        <w:pStyle w:val="310"/>
        <w:rPr>
          <w:lang w:val="en-US"/>
        </w:rPr>
      </w:pPr>
      <w:bookmarkStart w:id="15" w:name="_Toc355635066"/>
      <w:r>
        <w:t>Настройка стиля XML</w:t>
      </w:r>
      <w:bookmarkEnd w:id="15"/>
    </w:p>
    <w:p w:rsidR="0022381A" w:rsidRPr="00D139A0" w:rsidRDefault="0022381A" w:rsidP="00D02D88">
      <w:pPr>
        <w:pStyle w:val="12"/>
        <w:numPr>
          <w:ilvl w:val="0"/>
          <w:numId w:val="29"/>
        </w:numPr>
        <w:rPr>
          <w:lang w:val="en-US"/>
        </w:rPr>
      </w:pPr>
      <w:r>
        <w:t>В</w:t>
      </w:r>
      <w:r w:rsidRPr="0022381A">
        <w:rPr>
          <w:lang w:val="en-US"/>
        </w:rPr>
        <w:t xml:space="preserve"> </w:t>
      </w:r>
      <w:r>
        <w:rPr>
          <w:lang w:val="en-US"/>
        </w:rPr>
        <w:t xml:space="preserve">Ecplipse </w:t>
      </w:r>
      <w:r>
        <w:t>выбрать</w:t>
      </w:r>
      <w:r w:rsidRPr="0022381A">
        <w:rPr>
          <w:lang w:val="en-US"/>
        </w:rPr>
        <w:t xml:space="preserve"> </w:t>
      </w:r>
      <w:r>
        <w:rPr>
          <w:lang w:val="en-US"/>
        </w:rPr>
        <w:t>меню Windows -&gt; Preferences</w:t>
      </w:r>
    </w:p>
    <w:p w:rsidR="0022381A" w:rsidRPr="0022381A" w:rsidRDefault="0022381A" w:rsidP="00D02D88">
      <w:pPr>
        <w:pStyle w:val="12"/>
        <w:numPr>
          <w:ilvl w:val="0"/>
          <w:numId w:val="29"/>
        </w:numPr>
        <w:rPr>
          <w:lang w:val="en-US"/>
        </w:rPr>
      </w:pPr>
      <w:r>
        <w:t>Перейти</w:t>
      </w:r>
      <w:r w:rsidRPr="0022381A">
        <w:rPr>
          <w:lang w:val="en-US"/>
        </w:rPr>
        <w:t xml:space="preserve"> XML -&gt; XML Files -&gt; Editor</w:t>
      </w:r>
    </w:p>
    <w:p w:rsidR="0022381A" w:rsidRDefault="0022381A" w:rsidP="00D02D88">
      <w:pPr>
        <w:pStyle w:val="12"/>
        <w:numPr>
          <w:ilvl w:val="0"/>
          <w:numId w:val="29"/>
        </w:numPr>
        <w:rPr>
          <w:lang w:val="en-US"/>
        </w:rPr>
      </w:pPr>
      <w:r>
        <w:rPr>
          <w:lang w:val="en-US"/>
        </w:rPr>
        <w:t>Установить Line width в 120.</w:t>
      </w:r>
    </w:p>
    <w:p w:rsidR="0022381A" w:rsidRPr="007E4D26" w:rsidRDefault="0022381A" w:rsidP="00D02D88">
      <w:pPr>
        <w:pStyle w:val="12"/>
        <w:numPr>
          <w:ilvl w:val="0"/>
          <w:numId w:val="29"/>
        </w:numPr>
      </w:pPr>
      <w:r>
        <w:t>Проверить что установлена Indent</w:t>
      </w:r>
      <w:r w:rsidRPr="007E4D26">
        <w:t xml:space="preserve"> </w:t>
      </w:r>
      <w:r>
        <w:rPr>
          <w:lang w:val="en-US"/>
        </w:rPr>
        <w:t>using</w:t>
      </w:r>
      <w:r w:rsidRPr="007E4D26">
        <w:t xml:space="preserve"> </w:t>
      </w:r>
      <w:r>
        <w:rPr>
          <w:lang w:val="en-US"/>
        </w:rPr>
        <w:t>spaces</w:t>
      </w:r>
    </w:p>
    <w:p w:rsidR="007E4D26" w:rsidRPr="002824BA" w:rsidRDefault="007E4D26" w:rsidP="00D02D88">
      <w:pPr>
        <w:pStyle w:val="12"/>
        <w:numPr>
          <w:ilvl w:val="0"/>
          <w:numId w:val="29"/>
        </w:numPr>
      </w:pPr>
      <w:r>
        <w:t>Проверить</w:t>
      </w:r>
      <w:r w:rsidRPr="007E4D26">
        <w:rPr>
          <w:lang w:val="en-US"/>
        </w:rPr>
        <w:t xml:space="preserve"> </w:t>
      </w:r>
      <w:r>
        <w:t>что</w:t>
      </w:r>
      <w:r w:rsidRPr="007E4D26">
        <w:rPr>
          <w:lang w:val="en-US"/>
        </w:rPr>
        <w:t xml:space="preserve"> Indent</w:t>
      </w:r>
      <w:r>
        <w:rPr>
          <w:lang w:val="en-US"/>
        </w:rPr>
        <w:t>ation size равен 4.</w:t>
      </w:r>
    </w:p>
    <w:p w:rsidR="002824BA" w:rsidRPr="007E4D26" w:rsidRDefault="002824BA" w:rsidP="00D02D88">
      <w:pPr>
        <w:pStyle w:val="12"/>
        <w:numPr>
          <w:ilvl w:val="0"/>
          <w:numId w:val="29"/>
        </w:numPr>
      </w:pPr>
      <w:r>
        <w:t>Снять галку «Format comments»</w:t>
      </w:r>
    </w:p>
    <w:p w:rsidR="007E4D26" w:rsidRPr="007E4D26" w:rsidRDefault="007E4D26" w:rsidP="0022381A">
      <w:pPr>
        <w:pStyle w:val="12"/>
        <w:rPr>
          <w:lang w:val="en-US"/>
        </w:rPr>
      </w:pPr>
    </w:p>
    <w:p w:rsidR="0022381A" w:rsidRPr="007E4D26" w:rsidRDefault="0022381A" w:rsidP="0022381A">
      <w:pPr>
        <w:pStyle w:val="12"/>
        <w:rPr>
          <w:lang w:val="en-US"/>
        </w:rPr>
      </w:pPr>
    </w:p>
    <w:p w:rsidR="00EF1F9C" w:rsidRPr="007E4D26" w:rsidRDefault="00EF1F9C" w:rsidP="0022381A">
      <w:pPr>
        <w:pStyle w:val="Numbernospace-level1"/>
        <w:rPr>
          <w:lang w:val="en-US"/>
        </w:rPr>
      </w:pPr>
    </w:p>
    <w:p w:rsidR="0022381A" w:rsidRPr="007E4D26" w:rsidRDefault="0022381A" w:rsidP="00EF1F9C">
      <w:pPr>
        <w:pStyle w:val="Default"/>
        <w:rPr>
          <w:lang w:val="en-US"/>
        </w:rPr>
      </w:pPr>
    </w:p>
    <w:p w:rsidR="009C7B8A" w:rsidRPr="007E4D26" w:rsidRDefault="009C7B8A" w:rsidP="00E529AA">
      <w:pPr>
        <w:rPr>
          <w:lang w:val="en-US"/>
        </w:rPr>
      </w:pPr>
    </w:p>
    <w:p w:rsidR="00EF1F9C" w:rsidRPr="00E529AA" w:rsidRDefault="00237C7E" w:rsidP="00E529AA"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1F9C" w:rsidRPr="00E529AA" w:rsidSect="00D26906">
      <w:footerReference w:type="even" r:id="rId46"/>
      <w:footerReference w:type="default" r:id="rId47"/>
      <w:pgSz w:w="11906" w:h="16838" w:code="9"/>
      <w:pgMar w:top="1021" w:right="851" w:bottom="102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934D2" w:rsidRDefault="001934D2">
      <w:r>
        <w:separator/>
      </w:r>
    </w:p>
    <w:p w:rsidR="001934D2" w:rsidRDefault="001934D2"/>
  </w:endnote>
  <w:endnote w:type="continuationSeparator" w:id="0">
    <w:p w:rsidR="001934D2" w:rsidRDefault="001934D2">
      <w:r>
        <w:continuationSeparator/>
      </w:r>
    </w:p>
    <w:p w:rsidR="001934D2" w:rsidRDefault="001934D2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Helv">
    <w:altName w:val="Arial"/>
    <w:panose1 w:val="020B060402020203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1C1C" w:rsidRDefault="00D15C48" w:rsidP="00546832">
    <w:pPr>
      <w:pStyle w:val="af2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 w:rsidR="00B41C1C">
      <w:rPr>
        <w:rStyle w:val="afc"/>
      </w:rPr>
      <w:instrText xml:space="preserve">PAGE  </w:instrText>
    </w:r>
    <w:r>
      <w:rPr>
        <w:rStyle w:val="afc"/>
      </w:rPr>
      <w:fldChar w:fldCharType="end"/>
    </w:r>
  </w:p>
  <w:p w:rsidR="00B41C1C" w:rsidRDefault="00B41C1C" w:rsidP="00D26906">
    <w:pPr>
      <w:pStyle w:val="af2"/>
      <w:ind w:right="360"/>
    </w:pPr>
  </w:p>
  <w:p w:rsidR="00B41C1C" w:rsidRDefault="00B41C1C"/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41C1C" w:rsidRDefault="00D15C48" w:rsidP="00546832">
    <w:pPr>
      <w:pStyle w:val="af2"/>
      <w:framePr w:wrap="around" w:vAnchor="text" w:hAnchor="margin" w:xAlign="right" w:y="1"/>
      <w:rPr>
        <w:rStyle w:val="afc"/>
      </w:rPr>
    </w:pPr>
    <w:r>
      <w:rPr>
        <w:rStyle w:val="afc"/>
      </w:rPr>
      <w:fldChar w:fldCharType="begin"/>
    </w:r>
    <w:r w:rsidR="00B41C1C">
      <w:rPr>
        <w:rStyle w:val="afc"/>
      </w:rPr>
      <w:instrText xml:space="preserve">PAGE  </w:instrText>
    </w:r>
    <w:r>
      <w:rPr>
        <w:rStyle w:val="afc"/>
      </w:rPr>
      <w:fldChar w:fldCharType="separate"/>
    </w:r>
    <w:r w:rsidR="00A246F8">
      <w:rPr>
        <w:rStyle w:val="afc"/>
        <w:noProof/>
      </w:rPr>
      <w:t>25</w:t>
    </w:r>
    <w:r>
      <w:rPr>
        <w:rStyle w:val="afc"/>
      </w:rPr>
      <w:fldChar w:fldCharType="end"/>
    </w:r>
  </w:p>
  <w:p w:rsidR="00B41C1C" w:rsidRDefault="00B41C1C" w:rsidP="00D26906">
    <w:pPr>
      <w:pStyle w:val="af2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934D2" w:rsidRDefault="001934D2">
      <w:r>
        <w:separator/>
      </w:r>
    </w:p>
    <w:p w:rsidR="001934D2" w:rsidRDefault="001934D2"/>
  </w:footnote>
  <w:footnote w:type="continuationSeparator" w:id="0">
    <w:p w:rsidR="001934D2" w:rsidRDefault="001934D2">
      <w:r>
        <w:continuationSeparator/>
      </w:r>
    </w:p>
    <w:p w:rsidR="001934D2" w:rsidRDefault="001934D2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49860192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58C0FDA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1404374A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2FABB9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0F8CF02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68791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3DFA34B0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7400B8FA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B77CBB8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66B45E8E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FFFFFFFB"/>
    <w:multiLevelType w:val="multilevel"/>
    <w:tmpl w:val="E8384388"/>
    <w:lvl w:ilvl="0">
      <w:start w:val="1"/>
      <w:numFmt w:val="decimal"/>
      <w:pStyle w:val="1"/>
      <w:lvlText w:val="%1."/>
      <w:legacy w:legacy="1" w:legacySpace="144" w:legacyIndent="0"/>
      <w:lvlJc w:val="left"/>
    </w:lvl>
    <w:lvl w:ilvl="1">
      <w:start w:val="1"/>
      <w:numFmt w:val="decimal"/>
      <w:pStyle w:val="21"/>
      <w:lvlText w:val="%1.%2"/>
      <w:legacy w:legacy="1" w:legacySpace="144" w:legacyIndent="0"/>
      <w:lvlJc w:val="left"/>
    </w:lvl>
    <w:lvl w:ilvl="2">
      <w:start w:val="1"/>
      <w:numFmt w:val="decimal"/>
      <w:pStyle w:val="31"/>
      <w:lvlText w:val="%1.%2.%3"/>
      <w:legacy w:legacy="1" w:legacySpace="144" w:legacyIndent="0"/>
      <w:lvlJc w:val="left"/>
    </w:lvl>
    <w:lvl w:ilvl="3">
      <w:start w:val="1"/>
      <w:numFmt w:val="decimal"/>
      <w:pStyle w:val="41"/>
      <w:lvlText w:val="%1.%2.%3.%4"/>
      <w:legacy w:legacy="1" w:legacySpace="144" w:legacyIndent="0"/>
      <w:lvlJc w:val="left"/>
    </w:lvl>
    <w:lvl w:ilvl="4">
      <w:start w:val="1"/>
      <w:numFmt w:val="decimal"/>
      <w:pStyle w:val="51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1">
    <w:nsid w:val="00F0300D"/>
    <w:multiLevelType w:val="hybridMultilevel"/>
    <w:tmpl w:val="36385E8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2">
    <w:nsid w:val="0D6F1DE3"/>
    <w:multiLevelType w:val="hybridMultilevel"/>
    <w:tmpl w:val="8F6A4670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13">
    <w:nsid w:val="1193775F"/>
    <w:multiLevelType w:val="hybridMultilevel"/>
    <w:tmpl w:val="9A90F7DA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 w:tentative="1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4">
    <w:nsid w:val="12EF7E8A"/>
    <w:multiLevelType w:val="hybridMultilevel"/>
    <w:tmpl w:val="74542DB8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5">
    <w:nsid w:val="214B71F0"/>
    <w:multiLevelType w:val="multilevel"/>
    <w:tmpl w:val="E34C5A56"/>
    <w:styleLink w:val="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1.%2."/>
      <w:lvlJc w:val="left"/>
      <w:pPr>
        <w:tabs>
          <w:tab w:val="num" w:pos="1152"/>
        </w:tabs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</w:lvl>
  </w:abstractNum>
  <w:abstractNum w:abstractNumId="16">
    <w:nsid w:val="2A721755"/>
    <w:multiLevelType w:val="multilevel"/>
    <w:tmpl w:val="013A90A2"/>
    <w:lvl w:ilvl="0">
      <w:start w:val="1"/>
      <w:numFmt w:val="decimal"/>
      <w:pStyle w:val="1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210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310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10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>
    <w:nsid w:val="32646A1A"/>
    <w:multiLevelType w:val="hybridMultilevel"/>
    <w:tmpl w:val="9FB2F30E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8">
    <w:nsid w:val="3B22547C"/>
    <w:multiLevelType w:val="hybridMultilevel"/>
    <w:tmpl w:val="AC06FC3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9">
    <w:nsid w:val="413557CF"/>
    <w:multiLevelType w:val="hybridMultilevel"/>
    <w:tmpl w:val="C9986100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0">
    <w:nsid w:val="41993AE9"/>
    <w:multiLevelType w:val="multilevel"/>
    <w:tmpl w:val="04190023"/>
    <w:styleLink w:val="a1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1">
    <w:nsid w:val="438F197A"/>
    <w:multiLevelType w:val="hybridMultilevel"/>
    <w:tmpl w:val="5CE4076A"/>
    <w:lvl w:ilvl="0" w:tplc="0419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22">
    <w:nsid w:val="4877446A"/>
    <w:multiLevelType w:val="hybridMultilevel"/>
    <w:tmpl w:val="23AE4C76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3">
    <w:nsid w:val="4C0B0F43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4">
    <w:nsid w:val="52460AB2"/>
    <w:multiLevelType w:val="hybridMultilevel"/>
    <w:tmpl w:val="3468013C"/>
    <w:lvl w:ilvl="0" w:tplc="04190001">
      <w:start w:val="1"/>
      <w:numFmt w:val="bullet"/>
      <w:lvlText w:val=""/>
      <w:lvlJc w:val="left"/>
      <w:pPr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5">
    <w:nsid w:val="54D66AEA"/>
    <w:multiLevelType w:val="hybridMultilevel"/>
    <w:tmpl w:val="D8D0411C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6">
    <w:nsid w:val="55D87916"/>
    <w:multiLevelType w:val="hybridMultilevel"/>
    <w:tmpl w:val="0254B63E"/>
    <w:lvl w:ilvl="0" w:tplc="81504E3E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>
    <w:nsid w:val="598A419F"/>
    <w:multiLevelType w:val="hybridMultilevel"/>
    <w:tmpl w:val="9D08CE76"/>
    <w:lvl w:ilvl="0" w:tplc="041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>
    <w:nsid w:val="5A9C519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9">
    <w:nsid w:val="6789338A"/>
    <w:multiLevelType w:val="hybridMultilevel"/>
    <w:tmpl w:val="DBC0E63A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>
    <w:nsid w:val="68012E63"/>
    <w:multiLevelType w:val="hybridMultilevel"/>
    <w:tmpl w:val="2C70370E"/>
    <w:lvl w:ilvl="0" w:tplc="0419000F">
      <w:start w:val="1"/>
      <w:numFmt w:val="decimal"/>
      <w:lvlText w:val="%1."/>
      <w:lvlJc w:val="left"/>
      <w:pPr>
        <w:ind w:left="1260" w:hanging="360"/>
      </w:pPr>
    </w:lvl>
    <w:lvl w:ilvl="1" w:tplc="04190019">
      <w:start w:val="1"/>
      <w:numFmt w:val="lowerLetter"/>
      <w:lvlText w:val="%2."/>
      <w:lvlJc w:val="left"/>
      <w:pPr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1">
    <w:nsid w:val="6DC91015"/>
    <w:multiLevelType w:val="multilevel"/>
    <w:tmpl w:val="6174F54E"/>
    <w:styleLink w:val="a2"/>
    <w:lvl w:ilvl="0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134"/>
        </w:tabs>
        <w:ind w:left="1134" w:hanging="283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1418"/>
        </w:tabs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701"/>
        </w:tabs>
        <w:ind w:left="1701" w:hanging="283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140"/>
        </w:tabs>
        <w:ind w:left="41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580"/>
        </w:tabs>
        <w:ind w:left="55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300"/>
        </w:tabs>
        <w:ind w:left="63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020"/>
        </w:tabs>
        <w:ind w:left="7020" w:hanging="360"/>
      </w:pPr>
      <w:rPr>
        <w:rFonts w:ascii="Wingdings" w:hAnsi="Wingdings" w:hint="default"/>
      </w:rPr>
    </w:lvl>
  </w:abstractNum>
  <w:abstractNum w:abstractNumId="32">
    <w:nsid w:val="6E4E0827"/>
    <w:multiLevelType w:val="multilevel"/>
    <w:tmpl w:val="6174F54E"/>
    <w:numStyleLink w:val="a2"/>
  </w:abstractNum>
  <w:num w:numId="1">
    <w:abstractNumId w:val="20"/>
  </w:num>
  <w:num w:numId="2">
    <w:abstractNumId w:val="28"/>
  </w:num>
  <w:num w:numId="3">
    <w:abstractNumId w:val="23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6"/>
  </w:num>
  <w:num w:numId="15">
    <w:abstractNumId w:val="15"/>
  </w:num>
  <w:num w:numId="16">
    <w:abstractNumId w:val="31"/>
  </w:num>
  <w:num w:numId="17">
    <w:abstractNumId w:val="26"/>
  </w:num>
  <w:num w:numId="18">
    <w:abstractNumId w:val="32"/>
  </w:num>
  <w:num w:numId="19">
    <w:abstractNumId w:val="10"/>
  </w:num>
  <w:num w:numId="20">
    <w:abstractNumId w:val="21"/>
  </w:num>
  <w:num w:numId="21">
    <w:abstractNumId w:val="25"/>
  </w:num>
  <w:num w:numId="22">
    <w:abstractNumId w:val="14"/>
  </w:num>
  <w:num w:numId="23">
    <w:abstractNumId w:val="11"/>
  </w:num>
  <w:num w:numId="24">
    <w:abstractNumId w:val="27"/>
  </w:num>
  <w:num w:numId="25">
    <w:abstractNumId w:val="30"/>
  </w:num>
  <w:num w:numId="26">
    <w:abstractNumId w:val="18"/>
  </w:num>
  <w:num w:numId="27">
    <w:abstractNumId w:val="19"/>
  </w:num>
  <w:num w:numId="28">
    <w:abstractNumId w:val="17"/>
  </w:num>
  <w:num w:numId="29">
    <w:abstractNumId w:val="13"/>
  </w:num>
  <w:num w:numId="30">
    <w:abstractNumId w:val="22"/>
  </w:num>
  <w:num w:numId="31">
    <w:abstractNumId w:val="29"/>
  </w:num>
  <w:num w:numId="32">
    <w:abstractNumId w:val="24"/>
  </w:num>
  <w:num w:numId="33">
    <w:abstractNumId w:val="12"/>
  </w:num>
  <w:numIdMacAtCleanup w:val="3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ttachedTemplate r:id="rId1"/>
  <w:stylePaneFormatFilter w:val="30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4E63F7"/>
    <w:rsid w:val="0000332D"/>
    <w:rsid w:val="00004D44"/>
    <w:rsid w:val="000056A0"/>
    <w:rsid w:val="00007122"/>
    <w:rsid w:val="00011137"/>
    <w:rsid w:val="00011268"/>
    <w:rsid w:val="000130BF"/>
    <w:rsid w:val="00014636"/>
    <w:rsid w:val="00014EAD"/>
    <w:rsid w:val="000237F8"/>
    <w:rsid w:val="00023D00"/>
    <w:rsid w:val="00024F0F"/>
    <w:rsid w:val="000279C9"/>
    <w:rsid w:val="00034F9E"/>
    <w:rsid w:val="00037767"/>
    <w:rsid w:val="00043B94"/>
    <w:rsid w:val="0004430D"/>
    <w:rsid w:val="00046E91"/>
    <w:rsid w:val="00047DF7"/>
    <w:rsid w:val="00050F70"/>
    <w:rsid w:val="00055A0B"/>
    <w:rsid w:val="000564F8"/>
    <w:rsid w:val="000724BE"/>
    <w:rsid w:val="00073F9B"/>
    <w:rsid w:val="0007630A"/>
    <w:rsid w:val="000769A0"/>
    <w:rsid w:val="000772D4"/>
    <w:rsid w:val="00077BB0"/>
    <w:rsid w:val="000809AC"/>
    <w:rsid w:val="00080D97"/>
    <w:rsid w:val="00083316"/>
    <w:rsid w:val="00085817"/>
    <w:rsid w:val="00086379"/>
    <w:rsid w:val="00093015"/>
    <w:rsid w:val="00096D9B"/>
    <w:rsid w:val="000A1E44"/>
    <w:rsid w:val="000A5F91"/>
    <w:rsid w:val="000A6C0E"/>
    <w:rsid w:val="000A7253"/>
    <w:rsid w:val="000B3B38"/>
    <w:rsid w:val="000C46A5"/>
    <w:rsid w:val="000C5369"/>
    <w:rsid w:val="000C7E13"/>
    <w:rsid w:val="000D782E"/>
    <w:rsid w:val="000E35D0"/>
    <w:rsid w:val="000E761B"/>
    <w:rsid w:val="000E7E84"/>
    <w:rsid w:val="000F4B97"/>
    <w:rsid w:val="000F6F95"/>
    <w:rsid w:val="000F7EEC"/>
    <w:rsid w:val="00105062"/>
    <w:rsid w:val="00113074"/>
    <w:rsid w:val="00113BD4"/>
    <w:rsid w:val="00113E87"/>
    <w:rsid w:val="00117782"/>
    <w:rsid w:val="00122819"/>
    <w:rsid w:val="00125059"/>
    <w:rsid w:val="00125E4C"/>
    <w:rsid w:val="0013194E"/>
    <w:rsid w:val="00133F5C"/>
    <w:rsid w:val="00135525"/>
    <w:rsid w:val="001421E6"/>
    <w:rsid w:val="001426BB"/>
    <w:rsid w:val="00143682"/>
    <w:rsid w:val="001451FB"/>
    <w:rsid w:val="0015084B"/>
    <w:rsid w:val="00156076"/>
    <w:rsid w:val="00157C34"/>
    <w:rsid w:val="00160ED5"/>
    <w:rsid w:val="001630D1"/>
    <w:rsid w:val="00171CAE"/>
    <w:rsid w:val="00176610"/>
    <w:rsid w:val="00177298"/>
    <w:rsid w:val="0018703F"/>
    <w:rsid w:val="001901FA"/>
    <w:rsid w:val="00190472"/>
    <w:rsid w:val="00191796"/>
    <w:rsid w:val="001934D2"/>
    <w:rsid w:val="00193724"/>
    <w:rsid w:val="00194230"/>
    <w:rsid w:val="0019455D"/>
    <w:rsid w:val="00195F2A"/>
    <w:rsid w:val="00196CD7"/>
    <w:rsid w:val="001A094C"/>
    <w:rsid w:val="001A20CB"/>
    <w:rsid w:val="001A51FB"/>
    <w:rsid w:val="001A5DE3"/>
    <w:rsid w:val="001B122E"/>
    <w:rsid w:val="001B62E7"/>
    <w:rsid w:val="001C1691"/>
    <w:rsid w:val="001C17CE"/>
    <w:rsid w:val="001C519F"/>
    <w:rsid w:val="001C5A9D"/>
    <w:rsid w:val="001D01E1"/>
    <w:rsid w:val="001D151A"/>
    <w:rsid w:val="001D1A16"/>
    <w:rsid w:val="001D276F"/>
    <w:rsid w:val="001D53C2"/>
    <w:rsid w:val="001E192B"/>
    <w:rsid w:val="001E593B"/>
    <w:rsid w:val="00205C17"/>
    <w:rsid w:val="002062D8"/>
    <w:rsid w:val="0020697A"/>
    <w:rsid w:val="00212760"/>
    <w:rsid w:val="002166F8"/>
    <w:rsid w:val="00216AA7"/>
    <w:rsid w:val="002227AA"/>
    <w:rsid w:val="0022312A"/>
    <w:rsid w:val="0022381A"/>
    <w:rsid w:val="00223DE1"/>
    <w:rsid w:val="00232BE0"/>
    <w:rsid w:val="002348C1"/>
    <w:rsid w:val="00234E3E"/>
    <w:rsid w:val="002350CB"/>
    <w:rsid w:val="002356C9"/>
    <w:rsid w:val="0023600A"/>
    <w:rsid w:val="00237C7E"/>
    <w:rsid w:val="002408CC"/>
    <w:rsid w:val="0024425B"/>
    <w:rsid w:val="00253542"/>
    <w:rsid w:val="00265B81"/>
    <w:rsid w:val="00266246"/>
    <w:rsid w:val="0027164E"/>
    <w:rsid w:val="00272A8F"/>
    <w:rsid w:val="00272F39"/>
    <w:rsid w:val="002748C4"/>
    <w:rsid w:val="00274DDA"/>
    <w:rsid w:val="00276B4C"/>
    <w:rsid w:val="0027736A"/>
    <w:rsid w:val="00280E3F"/>
    <w:rsid w:val="002824BA"/>
    <w:rsid w:val="00282E84"/>
    <w:rsid w:val="002923AC"/>
    <w:rsid w:val="002B0879"/>
    <w:rsid w:val="002B306E"/>
    <w:rsid w:val="002B50EF"/>
    <w:rsid w:val="002B6762"/>
    <w:rsid w:val="002C2FA3"/>
    <w:rsid w:val="002C69DD"/>
    <w:rsid w:val="002C71BF"/>
    <w:rsid w:val="002D1FB7"/>
    <w:rsid w:val="002D7294"/>
    <w:rsid w:val="002E5D66"/>
    <w:rsid w:val="002E7716"/>
    <w:rsid w:val="002F1C17"/>
    <w:rsid w:val="002F2D81"/>
    <w:rsid w:val="002F3AEA"/>
    <w:rsid w:val="002F4BC2"/>
    <w:rsid w:val="002F6ADE"/>
    <w:rsid w:val="002F707C"/>
    <w:rsid w:val="00302D62"/>
    <w:rsid w:val="00303231"/>
    <w:rsid w:val="00305DAF"/>
    <w:rsid w:val="00306AFA"/>
    <w:rsid w:val="003077A6"/>
    <w:rsid w:val="003100DB"/>
    <w:rsid w:val="00311C20"/>
    <w:rsid w:val="0031709A"/>
    <w:rsid w:val="00324B6A"/>
    <w:rsid w:val="00325593"/>
    <w:rsid w:val="00337A6E"/>
    <w:rsid w:val="00343005"/>
    <w:rsid w:val="00344F55"/>
    <w:rsid w:val="00345181"/>
    <w:rsid w:val="00345D05"/>
    <w:rsid w:val="00345FB2"/>
    <w:rsid w:val="0035018B"/>
    <w:rsid w:val="00352298"/>
    <w:rsid w:val="00353524"/>
    <w:rsid w:val="003616BF"/>
    <w:rsid w:val="00363F82"/>
    <w:rsid w:val="00365F62"/>
    <w:rsid w:val="003717C9"/>
    <w:rsid w:val="003738EE"/>
    <w:rsid w:val="00380F20"/>
    <w:rsid w:val="00383BD8"/>
    <w:rsid w:val="00384BD5"/>
    <w:rsid w:val="00390EDD"/>
    <w:rsid w:val="00391DCB"/>
    <w:rsid w:val="00392A40"/>
    <w:rsid w:val="003936E2"/>
    <w:rsid w:val="003961BD"/>
    <w:rsid w:val="00396D96"/>
    <w:rsid w:val="003A24D0"/>
    <w:rsid w:val="003A5754"/>
    <w:rsid w:val="003A5940"/>
    <w:rsid w:val="003A6769"/>
    <w:rsid w:val="003A717F"/>
    <w:rsid w:val="003B2E0D"/>
    <w:rsid w:val="003B3763"/>
    <w:rsid w:val="003B3F12"/>
    <w:rsid w:val="003B7FD4"/>
    <w:rsid w:val="003C1D59"/>
    <w:rsid w:val="003C7CCE"/>
    <w:rsid w:val="003D0088"/>
    <w:rsid w:val="003D1990"/>
    <w:rsid w:val="003D786A"/>
    <w:rsid w:val="003D7C90"/>
    <w:rsid w:val="003E256D"/>
    <w:rsid w:val="003E5B74"/>
    <w:rsid w:val="003E7F91"/>
    <w:rsid w:val="003F41DD"/>
    <w:rsid w:val="003F5366"/>
    <w:rsid w:val="003F626A"/>
    <w:rsid w:val="003F6E3F"/>
    <w:rsid w:val="004110E5"/>
    <w:rsid w:val="00411DB2"/>
    <w:rsid w:val="004127C0"/>
    <w:rsid w:val="004134DA"/>
    <w:rsid w:val="004173EA"/>
    <w:rsid w:val="0042315A"/>
    <w:rsid w:val="0042583D"/>
    <w:rsid w:val="00427116"/>
    <w:rsid w:val="00437944"/>
    <w:rsid w:val="00437ECC"/>
    <w:rsid w:val="00450A2E"/>
    <w:rsid w:val="00453413"/>
    <w:rsid w:val="00453707"/>
    <w:rsid w:val="00454A2A"/>
    <w:rsid w:val="00455503"/>
    <w:rsid w:val="00464746"/>
    <w:rsid w:val="00466CC4"/>
    <w:rsid w:val="00467139"/>
    <w:rsid w:val="00467E77"/>
    <w:rsid w:val="00470B4C"/>
    <w:rsid w:val="0047294B"/>
    <w:rsid w:val="00473275"/>
    <w:rsid w:val="00477D4C"/>
    <w:rsid w:val="00477F79"/>
    <w:rsid w:val="00482A75"/>
    <w:rsid w:val="00484760"/>
    <w:rsid w:val="00485499"/>
    <w:rsid w:val="00487973"/>
    <w:rsid w:val="00491058"/>
    <w:rsid w:val="00491D0E"/>
    <w:rsid w:val="00492C2D"/>
    <w:rsid w:val="00497B71"/>
    <w:rsid w:val="004A2DEF"/>
    <w:rsid w:val="004B1519"/>
    <w:rsid w:val="004C1276"/>
    <w:rsid w:val="004C2F74"/>
    <w:rsid w:val="004D5FDC"/>
    <w:rsid w:val="004D641F"/>
    <w:rsid w:val="004D6E05"/>
    <w:rsid w:val="004E63F7"/>
    <w:rsid w:val="004F1406"/>
    <w:rsid w:val="00502BA0"/>
    <w:rsid w:val="00522C02"/>
    <w:rsid w:val="00524314"/>
    <w:rsid w:val="0052687C"/>
    <w:rsid w:val="00536A14"/>
    <w:rsid w:val="00541B9E"/>
    <w:rsid w:val="00542295"/>
    <w:rsid w:val="00546832"/>
    <w:rsid w:val="00553126"/>
    <w:rsid w:val="00561D9E"/>
    <w:rsid w:val="00561FE1"/>
    <w:rsid w:val="005636C5"/>
    <w:rsid w:val="00564765"/>
    <w:rsid w:val="00571BBF"/>
    <w:rsid w:val="00574D23"/>
    <w:rsid w:val="00583AFD"/>
    <w:rsid w:val="00586A9D"/>
    <w:rsid w:val="005916B1"/>
    <w:rsid w:val="005A1C2B"/>
    <w:rsid w:val="005A353E"/>
    <w:rsid w:val="005A604F"/>
    <w:rsid w:val="005B24DC"/>
    <w:rsid w:val="005B4930"/>
    <w:rsid w:val="005C0C08"/>
    <w:rsid w:val="005C197B"/>
    <w:rsid w:val="005C4420"/>
    <w:rsid w:val="005C4DB9"/>
    <w:rsid w:val="005C6C53"/>
    <w:rsid w:val="005D12D3"/>
    <w:rsid w:val="005D4EB7"/>
    <w:rsid w:val="005D58BB"/>
    <w:rsid w:val="005E073D"/>
    <w:rsid w:val="005E5E11"/>
    <w:rsid w:val="005E6D04"/>
    <w:rsid w:val="005E7F7F"/>
    <w:rsid w:val="005F362C"/>
    <w:rsid w:val="005F513C"/>
    <w:rsid w:val="005F640C"/>
    <w:rsid w:val="005F6EA4"/>
    <w:rsid w:val="005F7230"/>
    <w:rsid w:val="005F7469"/>
    <w:rsid w:val="0060014F"/>
    <w:rsid w:val="00601D50"/>
    <w:rsid w:val="00606669"/>
    <w:rsid w:val="00610510"/>
    <w:rsid w:val="00610D0E"/>
    <w:rsid w:val="00611A77"/>
    <w:rsid w:val="00613353"/>
    <w:rsid w:val="0061695C"/>
    <w:rsid w:val="00625660"/>
    <w:rsid w:val="006267A9"/>
    <w:rsid w:val="00627164"/>
    <w:rsid w:val="00627BCC"/>
    <w:rsid w:val="006306B4"/>
    <w:rsid w:val="0064462B"/>
    <w:rsid w:val="006473D7"/>
    <w:rsid w:val="006712AA"/>
    <w:rsid w:val="00675033"/>
    <w:rsid w:val="00675B7D"/>
    <w:rsid w:val="00675D55"/>
    <w:rsid w:val="00675FBF"/>
    <w:rsid w:val="0067615A"/>
    <w:rsid w:val="00676F0F"/>
    <w:rsid w:val="006961D7"/>
    <w:rsid w:val="00697BED"/>
    <w:rsid w:val="006A1351"/>
    <w:rsid w:val="006A2CF5"/>
    <w:rsid w:val="006A5DD5"/>
    <w:rsid w:val="006A671E"/>
    <w:rsid w:val="006A6F5A"/>
    <w:rsid w:val="006A7467"/>
    <w:rsid w:val="006B1056"/>
    <w:rsid w:val="006B1433"/>
    <w:rsid w:val="006B2BA4"/>
    <w:rsid w:val="006B2EEE"/>
    <w:rsid w:val="006B392A"/>
    <w:rsid w:val="006B65CB"/>
    <w:rsid w:val="006B6D1A"/>
    <w:rsid w:val="006C5ED5"/>
    <w:rsid w:val="006D1835"/>
    <w:rsid w:val="006D2BAA"/>
    <w:rsid w:val="006D415D"/>
    <w:rsid w:val="006D56E4"/>
    <w:rsid w:val="006E07A6"/>
    <w:rsid w:val="006E1892"/>
    <w:rsid w:val="006E2920"/>
    <w:rsid w:val="006F3FA4"/>
    <w:rsid w:val="006F74A2"/>
    <w:rsid w:val="006F774D"/>
    <w:rsid w:val="00700C56"/>
    <w:rsid w:val="007103BE"/>
    <w:rsid w:val="00712F16"/>
    <w:rsid w:val="007158D2"/>
    <w:rsid w:val="007253BE"/>
    <w:rsid w:val="007271B0"/>
    <w:rsid w:val="007338E9"/>
    <w:rsid w:val="007342A0"/>
    <w:rsid w:val="00743203"/>
    <w:rsid w:val="00747F2A"/>
    <w:rsid w:val="007514E5"/>
    <w:rsid w:val="00757F59"/>
    <w:rsid w:val="007600EF"/>
    <w:rsid w:val="00760730"/>
    <w:rsid w:val="00767AF6"/>
    <w:rsid w:val="00771D8E"/>
    <w:rsid w:val="00777004"/>
    <w:rsid w:val="007816D4"/>
    <w:rsid w:val="00782E16"/>
    <w:rsid w:val="00783C16"/>
    <w:rsid w:val="00787A5B"/>
    <w:rsid w:val="0079307F"/>
    <w:rsid w:val="00793F92"/>
    <w:rsid w:val="007A16CF"/>
    <w:rsid w:val="007A292D"/>
    <w:rsid w:val="007A2D7C"/>
    <w:rsid w:val="007A3FB8"/>
    <w:rsid w:val="007A48C9"/>
    <w:rsid w:val="007A6972"/>
    <w:rsid w:val="007B13C2"/>
    <w:rsid w:val="007B1775"/>
    <w:rsid w:val="007C36D0"/>
    <w:rsid w:val="007C5E55"/>
    <w:rsid w:val="007E2E6A"/>
    <w:rsid w:val="007E36AE"/>
    <w:rsid w:val="007E4D26"/>
    <w:rsid w:val="007F2FBA"/>
    <w:rsid w:val="00801F2F"/>
    <w:rsid w:val="00802913"/>
    <w:rsid w:val="0080686E"/>
    <w:rsid w:val="00815F22"/>
    <w:rsid w:val="00815FE7"/>
    <w:rsid w:val="008217AE"/>
    <w:rsid w:val="008219D2"/>
    <w:rsid w:val="00827CF2"/>
    <w:rsid w:val="00827E18"/>
    <w:rsid w:val="0086079D"/>
    <w:rsid w:val="00860C4F"/>
    <w:rsid w:val="008614B3"/>
    <w:rsid w:val="00864CB7"/>
    <w:rsid w:val="008738CB"/>
    <w:rsid w:val="00873B36"/>
    <w:rsid w:val="008746A3"/>
    <w:rsid w:val="00875844"/>
    <w:rsid w:val="008817B4"/>
    <w:rsid w:val="00881B4E"/>
    <w:rsid w:val="00882388"/>
    <w:rsid w:val="008841E3"/>
    <w:rsid w:val="0088442F"/>
    <w:rsid w:val="00886CCA"/>
    <w:rsid w:val="008877BD"/>
    <w:rsid w:val="00894737"/>
    <w:rsid w:val="008949EC"/>
    <w:rsid w:val="008B2D35"/>
    <w:rsid w:val="008B4288"/>
    <w:rsid w:val="008B74BC"/>
    <w:rsid w:val="008C050C"/>
    <w:rsid w:val="008C10F2"/>
    <w:rsid w:val="008C13AF"/>
    <w:rsid w:val="008D07BA"/>
    <w:rsid w:val="008D17E4"/>
    <w:rsid w:val="008D196B"/>
    <w:rsid w:val="008D49B6"/>
    <w:rsid w:val="008D7D11"/>
    <w:rsid w:val="008E1F4B"/>
    <w:rsid w:val="008E26EA"/>
    <w:rsid w:val="008E289F"/>
    <w:rsid w:val="008E7A0D"/>
    <w:rsid w:val="008F0729"/>
    <w:rsid w:val="008F09E8"/>
    <w:rsid w:val="008F26F3"/>
    <w:rsid w:val="008F2819"/>
    <w:rsid w:val="008F6A47"/>
    <w:rsid w:val="00900E9B"/>
    <w:rsid w:val="00901CED"/>
    <w:rsid w:val="00905583"/>
    <w:rsid w:val="00913FFB"/>
    <w:rsid w:val="00916870"/>
    <w:rsid w:val="00921B18"/>
    <w:rsid w:val="009266DD"/>
    <w:rsid w:val="00931063"/>
    <w:rsid w:val="00931CBF"/>
    <w:rsid w:val="009327E8"/>
    <w:rsid w:val="00950114"/>
    <w:rsid w:val="00954FCF"/>
    <w:rsid w:val="009634C0"/>
    <w:rsid w:val="009643AC"/>
    <w:rsid w:val="0096642B"/>
    <w:rsid w:val="00967378"/>
    <w:rsid w:val="009716A0"/>
    <w:rsid w:val="00972DA4"/>
    <w:rsid w:val="00975662"/>
    <w:rsid w:val="00977786"/>
    <w:rsid w:val="00982194"/>
    <w:rsid w:val="009826EA"/>
    <w:rsid w:val="00985269"/>
    <w:rsid w:val="009855A6"/>
    <w:rsid w:val="00985EFC"/>
    <w:rsid w:val="00985F5E"/>
    <w:rsid w:val="00987774"/>
    <w:rsid w:val="009C267F"/>
    <w:rsid w:val="009C2FC9"/>
    <w:rsid w:val="009C7B8A"/>
    <w:rsid w:val="009D68F5"/>
    <w:rsid w:val="009E08E0"/>
    <w:rsid w:val="009E13EB"/>
    <w:rsid w:val="009E6B0E"/>
    <w:rsid w:val="009F0C3C"/>
    <w:rsid w:val="009F6313"/>
    <w:rsid w:val="00A04E96"/>
    <w:rsid w:val="00A05711"/>
    <w:rsid w:val="00A06D9D"/>
    <w:rsid w:val="00A140E5"/>
    <w:rsid w:val="00A20057"/>
    <w:rsid w:val="00A23661"/>
    <w:rsid w:val="00A240C7"/>
    <w:rsid w:val="00A246F8"/>
    <w:rsid w:val="00A25EFE"/>
    <w:rsid w:val="00A41E40"/>
    <w:rsid w:val="00A54284"/>
    <w:rsid w:val="00A668D5"/>
    <w:rsid w:val="00A67A27"/>
    <w:rsid w:val="00A67EB1"/>
    <w:rsid w:val="00A67F0A"/>
    <w:rsid w:val="00A706B7"/>
    <w:rsid w:val="00A76835"/>
    <w:rsid w:val="00A82A80"/>
    <w:rsid w:val="00A92A08"/>
    <w:rsid w:val="00A93692"/>
    <w:rsid w:val="00AA1020"/>
    <w:rsid w:val="00AA4284"/>
    <w:rsid w:val="00AA63A8"/>
    <w:rsid w:val="00AB7072"/>
    <w:rsid w:val="00AD0C00"/>
    <w:rsid w:val="00AD4895"/>
    <w:rsid w:val="00AE4501"/>
    <w:rsid w:val="00AE506F"/>
    <w:rsid w:val="00AE7F60"/>
    <w:rsid w:val="00AF1E6C"/>
    <w:rsid w:val="00AF2C68"/>
    <w:rsid w:val="00AF45B4"/>
    <w:rsid w:val="00AF7C9C"/>
    <w:rsid w:val="00B019F7"/>
    <w:rsid w:val="00B03544"/>
    <w:rsid w:val="00B05EE2"/>
    <w:rsid w:val="00B1374C"/>
    <w:rsid w:val="00B146E7"/>
    <w:rsid w:val="00B1521D"/>
    <w:rsid w:val="00B219C0"/>
    <w:rsid w:val="00B22B0E"/>
    <w:rsid w:val="00B249F8"/>
    <w:rsid w:val="00B3199E"/>
    <w:rsid w:val="00B33A8B"/>
    <w:rsid w:val="00B410AF"/>
    <w:rsid w:val="00B41A9C"/>
    <w:rsid w:val="00B41C1C"/>
    <w:rsid w:val="00B43FD2"/>
    <w:rsid w:val="00B463D6"/>
    <w:rsid w:val="00B47491"/>
    <w:rsid w:val="00B54091"/>
    <w:rsid w:val="00B543CA"/>
    <w:rsid w:val="00B562F2"/>
    <w:rsid w:val="00B56A6E"/>
    <w:rsid w:val="00B64FD3"/>
    <w:rsid w:val="00B66740"/>
    <w:rsid w:val="00B728D5"/>
    <w:rsid w:val="00B729A5"/>
    <w:rsid w:val="00B762ED"/>
    <w:rsid w:val="00B77AF2"/>
    <w:rsid w:val="00B77AF5"/>
    <w:rsid w:val="00B83E75"/>
    <w:rsid w:val="00B90534"/>
    <w:rsid w:val="00B90AA7"/>
    <w:rsid w:val="00B92C70"/>
    <w:rsid w:val="00B94B4C"/>
    <w:rsid w:val="00BA1C2C"/>
    <w:rsid w:val="00BA2A4D"/>
    <w:rsid w:val="00BA2FB8"/>
    <w:rsid w:val="00BA7110"/>
    <w:rsid w:val="00BA72C3"/>
    <w:rsid w:val="00BB2C74"/>
    <w:rsid w:val="00BB333D"/>
    <w:rsid w:val="00BC07E3"/>
    <w:rsid w:val="00BC6263"/>
    <w:rsid w:val="00BD5F28"/>
    <w:rsid w:val="00BD7E87"/>
    <w:rsid w:val="00BE7627"/>
    <w:rsid w:val="00BF5E3B"/>
    <w:rsid w:val="00BF61AE"/>
    <w:rsid w:val="00C01033"/>
    <w:rsid w:val="00C01128"/>
    <w:rsid w:val="00C0337A"/>
    <w:rsid w:val="00C10D78"/>
    <w:rsid w:val="00C15116"/>
    <w:rsid w:val="00C15FF8"/>
    <w:rsid w:val="00C1699D"/>
    <w:rsid w:val="00C2024A"/>
    <w:rsid w:val="00C2222A"/>
    <w:rsid w:val="00C23742"/>
    <w:rsid w:val="00C306CB"/>
    <w:rsid w:val="00C32086"/>
    <w:rsid w:val="00C35B68"/>
    <w:rsid w:val="00C378CE"/>
    <w:rsid w:val="00C42072"/>
    <w:rsid w:val="00C432C3"/>
    <w:rsid w:val="00C55DA0"/>
    <w:rsid w:val="00C62901"/>
    <w:rsid w:val="00C62B81"/>
    <w:rsid w:val="00C63A9B"/>
    <w:rsid w:val="00C63C58"/>
    <w:rsid w:val="00C64A1B"/>
    <w:rsid w:val="00C67442"/>
    <w:rsid w:val="00C70343"/>
    <w:rsid w:val="00C708FD"/>
    <w:rsid w:val="00C71338"/>
    <w:rsid w:val="00C72389"/>
    <w:rsid w:val="00C80DB2"/>
    <w:rsid w:val="00C83303"/>
    <w:rsid w:val="00C8712B"/>
    <w:rsid w:val="00C87ABF"/>
    <w:rsid w:val="00C94317"/>
    <w:rsid w:val="00CA3BB0"/>
    <w:rsid w:val="00CA5986"/>
    <w:rsid w:val="00CB3404"/>
    <w:rsid w:val="00CB6E17"/>
    <w:rsid w:val="00CB7267"/>
    <w:rsid w:val="00CC0980"/>
    <w:rsid w:val="00CC0ACC"/>
    <w:rsid w:val="00CC2FF3"/>
    <w:rsid w:val="00CC4BA0"/>
    <w:rsid w:val="00CD5E4C"/>
    <w:rsid w:val="00CD7954"/>
    <w:rsid w:val="00CE28BD"/>
    <w:rsid w:val="00CE397A"/>
    <w:rsid w:val="00CE4DA4"/>
    <w:rsid w:val="00CE508C"/>
    <w:rsid w:val="00CF1F43"/>
    <w:rsid w:val="00D011B0"/>
    <w:rsid w:val="00D021ED"/>
    <w:rsid w:val="00D02D88"/>
    <w:rsid w:val="00D03268"/>
    <w:rsid w:val="00D06826"/>
    <w:rsid w:val="00D139A0"/>
    <w:rsid w:val="00D15C48"/>
    <w:rsid w:val="00D16624"/>
    <w:rsid w:val="00D176B6"/>
    <w:rsid w:val="00D22E04"/>
    <w:rsid w:val="00D26165"/>
    <w:rsid w:val="00D26906"/>
    <w:rsid w:val="00D30021"/>
    <w:rsid w:val="00D343AD"/>
    <w:rsid w:val="00D34DD3"/>
    <w:rsid w:val="00D35BA3"/>
    <w:rsid w:val="00D411BA"/>
    <w:rsid w:val="00D4162F"/>
    <w:rsid w:val="00D41E87"/>
    <w:rsid w:val="00D50CDD"/>
    <w:rsid w:val="00D82456"/>
    <w:rsid w:val="00D826F7"/>
    <w:rsid w:val="00D875F0"/>
    <w:rsid w:val="00D90E70"/>
    <w:rsid w:val="00D93F99"/>
    <w:rsid w:val="00DA4188"/>
    <w:rsid w:val="00DB148F"/>
    <w:rsid w:val="00DB1B56"/>
    <w:rsid w:val="00DB4CC9"/>
    <w:rsid w:val="00DB4EA4"/>
    <w:rsid w:val="00DC1BB6"/>
    <w:rsid w:val="00DC279A"/>
    <w:rsid w:val="00DC41BE"/>
    <w:rsid w:val="00DC4A5E"/>
    <w:rsid w:val="00DC79CC"/>
    <w:rsid w:val="00DD4777"/>
    <w:rsid w:val="00DD50C2"/>
    <w:rsid w:val="00DD565E"/>
    <w:rsid w:val="00DD5E8F"/>
    <w:rsid w:val="00DD66C2"/>
    <w:rsid w:val="00DE3B1C"/>
    <w:rsid w:val="00DE64C2"/>
    <w:rsid w:val="00DF4A7B"/>
    <w:rsid w:val="00DF56C0"/>
    <w:rsid w:val="00E01951"/>
    <w:rsid w:val="00E01F48"/>
    <w:rsid w:val="00E039C6"/>
    <w:rsid w:val="00E0569A"/>
    <w:rsid w:val="00E16165"/>
    <w:rsid w:val="00E213DD"/>
    <w:rsid w:val="00E22112"/>
    <w:rsid w:val="00E25CEF"/>
    <w:rsid w:val="00E26444"/>
    <w:rsid w:val="00E31C98"/>
    <w:rsid w:val="00E32CE1"/>
    <w:rsid w:val="00E34088"/>
    <w:rsid w:val="00E40164"/>
    <w:rsid w:val="00E4332C"/>
    <w:rsid w:val="00E4558B"/>
    <w:rsid w:val="00E458F5"/>
    <w:rsid w:val="00E46133"/>
    <w:rsid w:val="00E529AA"/>
    <w:rsid w:val="00E57EE1"/>
    <w:rsid w:val="00E626FD"/>
    <w:rsid w:val="00E67081"/>
    <w:rsid w:val="00E745FC"/>
    <w:rsid w:val="00E74C63"/>
    <w:rsid w:val="00E82DC0"/>
    <w:rsid w:val="00E8420A"/>
    <w:rsid w:val="00E852F2"/>
    <w:rsid w:val="00E91328"/>
    <w:rsid w:val="00E91425"/>
    <w:rsid w:val="00E9557B"/>
    <w:rsid w:val="00EA6994"/>
    <w:rsid w:val="00EA6E30"/>
    <w:rsid w:val="00EB00F0"/>
    <w:rsid w:val="00EB053E"/>
    <w:rsid w:val="00EB11B9"/>
    <w:rsid w:val="00EB4478"/>
    <w:rsid w:val="00EB59E8"/>
    <w:rsid w:val="00EB6B82"/>
    <w:rsid w:val="00EC0898"/>
    <w:rsid w:val="00EC184D"/>
    <w:rsid w:val="00EC3554"/>
    <w:rsid w:val="00EC52C8"/>
    <w:rsid w:val="00EC64FE"/>
    <w:rsid w:val="00ED5B25"/>
    <w:rsid w:val="00EE576B"/>
    <w:rsid w:val="00EE57ED"/>
    <w:rsid w:val="00EF0562"/>
    <w:rsid w:val="00EF19C0"/>
    <w:rsid w:val="00EF1F9C"/>
    <w:rsid w:val="00EF6910"/>
    <w:rsid w:val="00F0045B"/>
    <w:rsid w:val="00F0081A"/>
    <w:rsid w:val="00F023EA"/>
    <w:rsid w:val="00F10487"/>
    <w:rsid w:val="00F14C99"/>
    <w:rsid w:val="00F1539F"/>
    <w:rsid w:val="00F2405F"/>
    <w:rsid w:val="00F262E1"/>
    <w:rsid w:val="00F26CC6"/>
    <w:rsid w:val="00F3245F"/>
    <w:rsid w:val="00F32722"/>
    <w:rsid w:val="00F338DB"/>
    <w:rsid w:val="00F4684B"/>
    <w:rsid w:val="00F47CC3"/>
    <w:rsid w:val="00F51DE7"/>
    <w:rsid w:val="00F52081"/>
    <w:rsid w:val="00F56816"/>
    <w:rsid w:val="00F60970"/>
    <w:rsid w:val="00F66B29"/>
    <w:rsid w:val="00F67AA5"/>
    <w:rsid w:val="00F70052"/>
    <w:rsid w:val="00F971DD"/>
    <w:rsid w:val="00FA1702"/>
    <w:rsid w:val="00FA59D4"/>
    <w:rsid w:val="00FB30BE"/>
    <w:rsid w:val="00FC4E84"/>
    <w:rsid w:val="00FC6563"/>
    <w:rsid w:val="00FE20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3">
    <w:name w:val="Normal"/>
    <w:qFormat/>
    <w:rsid w:val="00E529AA"/>
    <w:rPr>
      <w:sz w:val="24"/>
      <w:szCs w:val="24"/>
    </w:rPr>
  </w:style>
  <w:style w:type="paragraph" w:styleId="1">
    <w:name w:val="heading 1"/>
    <w:basedOn w:val="a3"/>
    <w:next w:val="a3"/>
    <w:qFormat/>
    <w:rsid w:val="00E529AA"/>
    <w:pPr>
      <w:keepNext/>
      <w:numPr>
        <w:numId w:val="19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1">
    <w:name w:val="heading 2"/>
    <w:basedOn w:val="a3"/>
    <w:next w:val="a3"/>
    <w:link w:val="22"/>
    <w:qFormat/>
    <w:rsid w:val="00E529AA"/>
    <w:pPr>
      <w:keepNext/>
      <w:numPr>
        <w:ilvl w:val="1"/>
        <w:numId w:val="19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1">
    <w:name w:val="heading 3"/>
    <w:basedOn w:val="a3"/>
    <w:next w:val="a3"/>
    <w:qFormat/>
    <w:rsid w:val="00E529AA"/>
    <w:pPr>
      <w:keepNext/>
      <w:numPr>
        <w:ilvl w:val="2"/>
        <w:numId w:val="19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1">
    <w:name w:val="heading 4"/>
    <w:basedOn w:val="a3"/>
    <w:next w:val="a3"/>
    <w:qFormat/>
    <w:rsid w:val="00E529AA"/>
    <w:pPr>
      <w:keepNext/>
      <w:numPr>
        <w:ilvl w:val="3"/>
        <w:numId w:val="19"/>
      </w:numPr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3"/>
    <w:next w:val="a3"/>
    <w:qFormat/>
    <w:rsid w:val="00E529AA"/>
    <w:pPr>
      <w:numPr>
        <w:ilvl w:val="4"/>
        <w:numId w:val="19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3"/>
    <w:next w:val="a3"/>
    <w:qFormat/>
    <w:rsid w:val="00E529AA"/>
    <w:pPr>
      <w:numPr>
        <w:ilvl w:val="5"/>
        <w:numId w:val="19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3"/>
    <w:next w:val="a3"/>
    <w:qFormat/>
    <w:rsid w:val="00E529AA"/>
    <w:pPr>
      <w:numPr>
        <w:ilvl w:val="6"/>
        <w:numId w:val="19"/>
      </w:numPr>
      <w:spacing w:before="240" w:after="60"/>
      <w:outlineLvl w:val="6"/>
    </w:pPr>
  </w:style>
  <w:style w:type="paragraph" w:styleId="8">
    <w:name w:val="heading 8"/>
    <w:basedOn w:val="a3"/>
    <w:next w:val="a3"/>
    <w:qFormat/>
    <w:rsid w:val="00E529AA"/>
    <w:pPr>
      <w:numPr>
        <w:ilvl w:val="7"/>
        <w:numId w:val="19"/>
      </w:numPr>
      <w:spacing w:before="240" w:after="60"/>
      <w:outlineLvl w:val="7"/>
    </w:pPr>
    <w:rPr>
      <w:i/>
      <w:iCs/>
    </w:rPr>
  </w:style>
  <w:style w:type="paragraph" w:styleId="9">
    <w:name w:val="heading 9"/>
    <w:basedOn w:val="a3"/>
    <w:next w:val="a3"/>
    <w:qFormat/>
    <w:rsid w:val="00E529AA"/>
    <w:pPr>
      <w:numPr>
        <w:ilvl w:val="8"/>
        <w:numId w:val="19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1">
    <w:name w:val="Заголовок 11"/>
    <w:basedOn w:val="1"/>
    <w:next w:val="12"/>
    <w:rsid w:val="000C5369"/>
    <w:pPr>
      <w:keepLines/>
      <w:widowControl w:val="0"/>
      <w:numPr>
        <w:numId w:val="14"/>
      </w:numPr>
      <w:shd w:val="clear" w:color="auto" w:fill="000000"/>
      <w:overflowPunct w:val="0"/>
      <w:autoSpaceDE w:val="0"/>
      <w:autoSpaceDN w:val="0"/>
      <w:adjustRightInd w:val="0"/>
      <w:spacing w:before="360" w:after="120"/>
      <w:ind w:left="0" w:firstLine="0"/>
      <w:contextualSpacing/>
      <w:jc w:val="both"/>
      <w:textAlignment w:val="baseline"/>
    </w:pPr>
    <w:rPr>
      <w:rFonts w:cs="Times New Roman"/>
      <w:color w:val="FFFFFF"/>
      <w:kern w:val="28"/>
      <w:sz w:val="28"/>
      <w:szCs w:val="20"/>
    </w:rPr>
  </w:style>
  <w:style w:type="numbering" w:styleId="a1">
    <w:name w:val="Outline List 3"/>
    <w:basedOn w:val="a6"/>
    <w:semiHidden/>
    <w:rsid w:val="006E1892"/>
    <w:pPr>
      <w:numPr>
        <w:numId w:val="1"/>
      </w:numPr>
    </w:pPr>
  </w:style>
  <w:style w:type="paragraph" w:customStyle="1" w:styleId="210">
    <w:name w:val="Заголовок 21"/>
    <w:basedOn w:val="21"/>
    <w:next w:val="12"/>
    <w:link w:val="2Char"/>
    <w:rsid w:val="00DB4EA4"/>
    <w:pPr>
      <w:widowControl w:val="0"/>
      <w:numPr>
        <w:numId w:val="14"/>
      </w:numPr>
      <w:pBdr>
        <w:top w:val="single" w:sz="4" w:space="1" w:color="auto"/>
        <w:bottom w:val="single" w:sz="4" w:space="1" w:color="auto"/>
      </w:pBdr>
      <w:shd w:val="clear" w:color="auto" w:fill="F3F3F3"/>
      <w:overflowPunct w:val="0"/>
      <w:autoSpaceDE w:val="0"/>
      <w:autoSpaceDN w:val="0"/>
      <w:adjustRightInd w:val="0"/>
      <w:spacing w:after="120"/>
      <w:textAlignment w:val="baseline"/>
    </w:pPr>
    <w:rPr>
      <w:rFonts w:cs="Times New Roman"/>
      <w:i w:val="0"/>
      <w:iCs w:val="0"/>
      <w:sz w:val="24"/>
      <w:szCs w:val="20"/>
    </w:rPr>
  </w:style>
  <w:style w:type="paragraph" w:customStyle="1" w:styleId="310">
    <w:name w:val="Заголовок 31"/>
    <w:basedOn w:val="31"/>
    <w:next w:val="12"/>
    <w:rsid w:val="00DB4EA4"/>
    <w:pPr>
      <w:widowControl w:val="0"/>
      <w:numPr>
        <w:numId w:val="14"/>
      </w:numPr>
      <w:pBdr>
        <w:bottom w:val="single" w:sz="4" w:space="1" w:color="auto"/>
      </w:pBdr>
      <w:overflowPunct w:val="0"/>
      <w:autoSpaceDE w:val="0"/>
      <w:autoSpaceDN w:val="0"/>
      <w:adjustRightInd w:val="0"/>
      <w:textAlignment w:val="baseline"/>
    </w:pPr>
    <w:rPr>
      <w:bCs w:val="0"/>
      <w:i/>
      <w:sz w:val="24"/>
      <w:szCs w:val="24"/>
    </w:rPr>
  </w:style>
  <w:style w:type="character" w:customStyle="1" w:styleId="a7">
    <w:name w:val="Параметр"/>
    <w:basedOn w:val="a4"/>
    <w:rsid w:val="00C42072"/>
    <w:rPr>
      <w:rFonts w:ascii="Verdana" w:hAnsi="Verdana"/>
      <w:i/>
      <w:iCs/>
      <w:sz w:val="20"/>
      <w:szCs w:val="20"/>
      <w:lang w:val="en-US"/>
    </w:rPr>
  </w:style>
  <w:style w:type="numbering" w:styleId="111111">
    <w:name w:val="Outline List 2"/>
    <w:basedOn w:val="a6"/>
    <w:semiHidden/>
    <w:rsid w:val="00C42072"/>
    <w:pPr>
      <w:numPr>
        <w:numId w:val="2"/>
      </w:numPr>
    </w:pPr>
  </w:style>
  <w:style w:type="numbering" w:styleId="1ai">
    <w:name w:val="Outline List 1"/>
    <w:basedOn w:val="a6"/>
    <w:semiHidden/>
    <w:rsid w:val="00C42072"/>
    <w:pPr>
      <w:numPr>
        <w:numId w:val="3"/>
      </w:numPr>
    </w:pPr>
  </w:style>
  <w:style w:type="paragraph" w:styleId="a8">
    <w:name w:val="Block Text"/>
    <w:basedOn w:val="a3"/>
    <w:semiHidden/>
    <w:rsid w:val="00C42072"/>
    <w:pPr>
      <w:spacing w:after="120"/>
      <w:ind w:left="1440" w:right="1440"/>
    </w:pPr>
  </w:style>
  <w:style w:type="paragraph" w:styleId="a9">
    <w:name w:val="Body Text"/>
    <w:basedOn w:val="a3"/>
    <w:semiHidden/>
    <w:rsid w:val="00C42072"/>
    <w:pPr>
      <w:spacing w:after="120"/>
    </w:pPr>
  </w:style>
  <w:style w:type="paragraph" w:styleId="23">
    <w:name w:val="Body Text 2"/>
    <w:basedOn w:val="a3"/>
    <w:semiHidden/>
    <w:rsid w:val="00C42072"/>
    <w:pPr>
      <w:spacing w:after="120" w:line="480" w:lineRule="auto"/>
    </w:pPr>
  </w:style>
  <w:style w:type="paragraph" w:styleId="32">
    <w:name w:val="Body Text 3"/>
    <w:basedOn w:val="a3"/>
    <w:semiHidden/>
    <w:rsid w:val="00C42072"/>
    <w:pPr>
      <w:spacing w:after="120"/>
    </w:pPr>
    <w:rPr>
      <w:sz w:val="16"/>
      <w:szCs w:val="16"/>
    </w:rPr>
  </w:style>
  <w:style w:type="paragraph" w:styleId="aa">
    <w:name w:val="Body Text First Indent"/>
    <w:basedOn w:val="a9"/>
    <w:semiHidden/>
    <w:rsid w:val="00C42072"/>
    <w:pPr>
      <w:ind w:firstLine="210"/>
    </w:pPr>
  </w:style>
  <w:style w:type="paragraph" w:styleId="ab">
    <w:name w:val="Body Text Indent"/>
    <w:basedOn w:val="a3"/>
    <w:semiHidden/>
    <w:rsid w:val="00C42072"/>
    <w:pPr>
      <w:spacing w:after="120"/>
      <w:ind w:left="283"/>
    </w:pPr>
  </w:style>
  <w:style w:type="paragraph" w:styleId="24">
    <w:name w:val="Body Text First Indent 2"/>
    <w:basedOn w:val="ab"/>
    <w:semiHidden/>
    <w:rsid w:val="00C42072"/>
    <w:pPr>
      <w:ind w:firstLine="210"/>
    </w:pPr>
  </w:style>
  <w:style w:type="paragraph" w:styleId="25">
    <w:name w:val="Body Text Indent 2"/>
    <w:basedOn w:val="a3"/>
    <w:semiHidden/>
    <w:rsid w:val="00C42072"/>
    <w:pPr>
      <w:spacing w:after="120" w:line="480" w:lineRule="auto"/>
      <w:ind w:left="283"/>
    </w:pPr>
  </w:style>
  <w:style w:type="paragraph" w:styleId="33">
    <w:name w:val="Body Text Indent 3"/>
    <w:basedOn w:val="a3"/>
    <w:semiHidden/>
    <w:rsid w:val="00C42072"/>
    <w:pPr>
      <w:spacing w:after="120"/>
      <w:ind w:left="283"/>
    </w:pPr>
    <w:rPr>
      <w:sz w:val="16"/>
      <w:szCs w:val="16"/>
    </w:rPr>
  </w:style>
  <w:style w:type="paragraph" w:styleId="ac">
    <w:name w:val="Closing"/>
    <w:basedOn w:val="a3"/>
    <w:semiHidden/>
    <w:rsid w:val="00C42072"/>
    <w:pPr>
      <w:ind w:left="4252"/>
    </w:pPr>
  </w:style>
  <w:style w:type="paragraph" w:styleId="ad">
    <w:name w:val="Date"/>
    <w:basedOn w:val="a3"/>
    <w:next w:val="a3"/>
    <w:semiHidden/>
    <w:rsid w:val="00C42072"/>
  </w:style>
  <w:style w:type="paragraph" w:styleId="ae">
    <w:name w:val="E-mail Signature"/>
    <w:basedOn w:val="a3"/>
    <w:semiHidden/>
    <w:rsid w:val="00C42072"/>
  </w:style>
  <w:style w:type="character" w:styleId="af">
    <w:name w:val="Emphasis"/>
    <w:basedOn w:val="a4"/>
    <w:qFormat/>
    <w:rsid w:val="00E529AA"/>
    <w:rPr>
      <w:i/>
      <w:iCs/>
    </w:rPr>
  </w:style>
  <w:style w:type="paragraph" w:styleId="af0">
    <w:name w:val="envelope address"/>
    <w:basedOn w:val="a3"/>
    <w:semiHidden/>
    <w:rsid w:val="00C42072"/>
    <w:pPr>
      <w:framePr w:w="7920" w:h="1980" w:hRule="exact" w:hSpace="180" w:wrap="auto" w:hAnchor="page" w:xAlign="center" w:yAlign="bottom"/>
      <w:ind w:left="2880"/>
    </w:pPr>
    <w:rPr>
      <w:rFonts w:ascii="Arial" w:hAnsi="Arial" w:cs="Arial"/>
    </w:rPr>
  </w:style>
  <w:style w:type="paragraph" w:styleId="26">
    <w:name w:val="envelope return"/>
    <w:basedOn w:val="a3"/>
    <w:semiHidden/>
    <w:rsid w:val="00C42072"/>
    <w:rPr>
      <w:rFonts w:ascii="Arial" w:hAnsi="Arial" w:cs="Arial"/>
      <w:sz w:val="20"/>
      <w:szCs w:val="20"/>
    </w:rPr>
  </w:style>
  <w:style w:type="character" w:styleId="af1">
    <w:name w:val="FollowedHyperlink"/>
    <w:basedOn w:val="a4"/>
    <w:semiHidden/>
    <w:rsid w:val="00C42072"/>
    <w:rPr>
      <w:color w:val="800080"/>
      <w:u w:val="single"/>
    </w:rPr>
  </w:style>
  <w:style w:type="paragraph" w:styleId="af2">
    <w:name w:val="footer"/>
    <w:basedOn w:val="a3"/>
    <w:semiHidden/>
    <w:rsid w:val="00C42072"/>
    <w:pPr>
      <w:tabs>
        <w:tab w:val="center" w:pos="4677"/>
        <w:tab w:val="right" w:pos="9355"/>
      </w:tabs>
    </w:pPr>
  </w:style>
  <w:style w:type="paragraph" w:styleId="af3">
    <w:name w:val="header"/>
    <w:basedOn w:val="a3"/>
    <w:semiHidden/>
    <w:rsid w:val="00C42072"/>
    <w:pPr>
      <w:tabs>
        <w:tab w:val="center" w:pos="4677"/>
        <w:tab w:val="right" w:pos="9355"/>
      </w:tabs>
    </w:pPr>
  </w:style>
  <w:style w:type="character" w:styleId="HTML">
    <w:name w:val="HTML Acronym"/>
    <w:basedOn w:val="a4"/>
    <w:semiHidden/>
    <w:rsid w:val="00C42072"/>
  </w:style>
  <w:style w:type="paragraph" w:styleId="HTML0">
    <w:name w:val="HTML Address"/>
    <w:basedOn w:val="a3"/>
    <w:semiHidden/>
    <w:rsid w:val="00C42072"/>
    <w:rPr>
      <w:i/>
      <w:iCs/>
    </w:rPr>
  </w:style>
  <w:style w:type="character" w:styleId="HTML1">
    <w:name w:val="HTML Cite"/>
    <w:basedOn w:val="a4"/>
    <w:semiHidden/>
    <w:rsid w:val="00C42072"/>
    <w:rPr>
      <w:i/>
      <w:iCs/>
    </w:rPr>
  </w:style>
  <w:style w:type="character" w:styleId="HTML2">
    <w:name w:val="HTML Code"/>
    <w:basedOn w:val="a4"/>
    <w:semiHidden/>
    <w:rsid w:val="00C42072"/>
    <w:rPr>
      <w:rFonts w:ascii="Courier New" w:hAnsi="Courier New" w:cs="Courier New"/>
      <w:sz w:val="20"/>
      <w:szCs w:val="20"/>
    </w:rPr>
  </w:style>
  <w:style w:type="character" w:styleId="HTML3">
    <w:name w:val="HTML Definition"/>
    <w:basedOn w:val="a4"/>
    <w:semiHidden/>
    <w:rsid w:val="00C42072"/>
    <w:rPr>
      <w:i/>
      <w:iCs/>
    </w:rPr>
  </w:style>
  <w:style w:type="character" w:styleId="HTML4">
    <w:name w:val="HTML Keyboard"/>
    <w:basedOn w:val="a4"/>
    <w:semiHidden/>
    <w:rsid w:val="00C42072"/>
    <w:rPr>
      <w:rFonts w:ascii="Courier New" w:hAnsi="Courier New" w:cs="Courier New"/>
      <w:sz w:val="20"/>
      <w:szCs w:val="20"/>
    </w:rPr>
  </w:style>
  <w:style w:type="paragraph" w:styleId="HTML5">
    <w:name w:val="HTML Preformatted"/>
    <w:basedOn w:val="a3"/>
    <w:semiHidden/>
    <w:rsid w:val="00C42072"/>
    <w:rPr>
      <w:rFonts w:ascii="Courier New" w:hAnsi="Courier New" w:cs="Courier New"/>
      <w:sz w:val="20"/>
      <w:szCs w:val="20"/>
    </w:rPr>
  </w:style>
  <w:style w:type="character" w:styleId="HTML6">
    <w:name w:val="HTML Sample"/>
    <w:basedOn w:val="a4"/>
    <w:semiHidden/>
    <w:rsid w:val="00C42072"/>
    <w:rPr>
      <w:rFonts w:ascii="Courier New" w:hAnsi="Courier New" w:cs="Courier New"/>
    </w:rPr>
  </w:style>
  <w:style w:type="character" w:styleId="HTML7">
    <w:name w:val="HTML Typewriter"/>
    <w:basedOn w:val="a4"/>
    <w:semiHidden/>
    <w:rsid w:val="00C42072"/>
    <w:rPr>
      <w:rFonts w:ascii="Courier New" w:hAnsi="Courier New" w:cs="Courier New"/>
      <w:sz w:val="20"/>
      <w:szCs w:val="20"/>
    </w:rPr>
  </w:style>
  <w:style w:type="character" w:styleId="HTML8">
    <w:name w:val="HTML Variable"/>
    <w:basedOn w:val="a4"/>
    <w:semiHidden/>
    <w:rsid w:val="00C42072"/>
    <w:rPr>
      <w:i/>
      <w:iCs/>
    </w:rPr>
  </w:style>
  <w:style w:type="character" w:styleId="af4">
    <w:name w:val="Hyperlink"/>
    <w:basedOn w:val="a4"/>
    <w:uiPriority w:val="99"/>
    <w:rsid w:val="00C42072"/>
    <w:rPr>
      <w:color w:val="0000FF"/>
      <w:u w:val="single"/>
    </w:rPr>
  </w:style>
  <w:style w:type="character" w:styleId="af5">
    <w:name w:val="line number"/>
    <w:basedOn w:val="a4"/>
    <w:semiHidden/>
    <w:rsid w:val="00C42072"/>
  </w:style>
  <w:style w:type="paragraph" w:styleId="af6">
    <w:name w:val="List"/>
    <w:basedOn w:val="a3"/>
    <w:semiHidden/>
    <w:rsid w:val="00C42072"/>
    <w:pPr>
      <w:ind w:left="283" w:hanging="283"/>
    </w:pPr>
  </w:style>
  <w:style w:type="paragraph" w:styleId="27">
    <w:name w:val="List 2"/>
    <w:basedOn w:val="a3"/>
    <w:semiHidden/>
    <w:rsid w:val="00C42072"/>
    <w:pPr>
      <w:ind w:left="566" w:hanging="283"/>
    </w:pPr>
  </w:style>
  <w:style w:type="paragraph" w:styleId="34">
    <w:name w:val="List 3"/>
    <w:basedOn w:val="a3"/>
    <w:semiHidden/>
    <w:rsid w:val="00C42072"/>
    <w:pPr>
      <w:ind w:left="849" w:hanging="283"/>
    </w:pPr>
  </w:style>
  <w:style w:type="paragraph" w:styleId="42">
    <w:name w:val="List 4"/>
    <w:basedOn w:val="a3"/>
    <w:semiHidden/>
    <w:rsid w:val="00C42072"/>
    <w:pPr>
      <w:ind w:left="1132" w:hanging="283"/>
    </w:pPr>
  </w:style>
  <w:style w:type="paragraph" w:styleId="52">
    <w:name w:val="List 5"/>
    <w:basedOn w:val="a3"/>
    <w:semiHidden/>
    <w:rsid w:val="00C42072"/>
    <w:pPr>
      <w:ind w:left="1415" w:hanging="283"/>
    </w:pPr>
  </w:style>
  <w:style w:type="paragraph" w:styleId="a0">
    <w:name w:val="List Bullet"/>
    <w:basedOn w:val="a3"/>
    <w:semiHidden/>
    <w:rsid w:val="00C42072"/>
    <w:pPr>
      <w:numPr>
        <w:numId w:val="4"/>
      </w:numPr>
    </w:pPr>
  </w:style>
  <w:style w:type="paragraph" w:styleId="20">
    <w:name w:val="List Bullet 2"/>
    <w:basedOn w:val="a3"/>
    <w:semiHidden/>
    <w:rsid w:val="00C42072"/>
    <w:pPr>
      <w:numPr>
        <w:numId w:val="5"/>
      </w:numPr>
    </w:pPr>
  </w:style>
  <w:style w:type="paragraph" w:styleId="30">
    <w:name w:val="List Bullet 3"/>
    <w:basedOn w:val="a3"/>
    <w:semiHidden/>
    <w:rsid w:val="00C42072"/>
    <w:pPr>
      <w:numPr>
        <w:numId w:val="6"/>
      </w:numPr>
    </w:pPr>
  </w:style>
  <w:style w:type="paragraph" w:styleId="40">
    <w:name w:val="List Bullet 4"/>
    <w:basedOn w:val="a3"/>
    <w:semiHidden/>
    <w:rsid w:val="00C42072"/>
    <w:pPr>
      <w:numPr>
        <w:numId w:val="7"/>
      </w:numPr>
    </w:pPr>
  </w:style>
  <w:style w:type="paragraph" w:styleId="50">
    <w:name w:val="List Bullet 5"/>
    <w:basedOn w:val="a3"/>
    <w:semiHidden/>
    <w:rsid w:val="00C42072"/>
    <w:pPr>
      <w:numPr>
        <w:numId w:val="8"/>
      </w:numPr>
    </w:pPr>
  </w:style>
  <w:style w:type="paragraph" w:styleId="af7">
    <w:name w:val="List Continue"/>
    <w:basedOn w:val="a3"/>
    <w:semiHidden/>
    <w:rsid w:val="00C42072"/>
    <w:pPr>
      <w:spacing w:after="120"/>
      <w:ind w:left="283"/>
    </w:pPr>
  </w:style>
  <w:style w:type="paragraph" w:styleId="28">
    <w:name w:val="List Continue 2"/>
    <w:basedOn w:val="a3"/>
    <w:semiHidden/>
    <w:rsid w:val="00C42072"/>
    <w:pPr>
      <w:spacing w:after="120"/>
      <w:ind w:left="566"/>
    </w:pPr>
  </w:style>
  <w:style w:type="paragraph" w:styleId="35">
    <w:name w:val="List Continue 3"/>
    <w:basedOn w:val="a3"/>
    <w:semiHidden/>
    <w:rsid w:val="00C42072"/>
    <w:pPr>
      <w:spacing w:after="120"/>
      <w:ind w:left="849"/>
    </w:pPr>
  </w:style>
  <w:style w:type="paragraph" w:styleId="43">
    <w:name w:val="List Continue 4"/>
    <w:basedOn w:val="a3"/>
    <w:semiHidden/>
    <w:rsid w:val="00C42072"/>
    <w:pPr>
      <w:spacing w:after="120"/>
      <w:ind w:left="1132"/>
    </w:pPr>
  </w:style>
  <w:style w:type="paragraph" w:styleId="53">
    <w:name w:val="List Continue 5"/>
    <w:basedOn w:val="a3"/>
    <w:semiHidden/>
    <w:rsid w:val="00C42072"/>
    <w:pPr>
      <w:spacing w:after="120"/>
      <w:ind w:left="1415"/>
    </w:pPr>
  </w:style>
  <w:style w:type="paragraph" w:styleId="a">
    <w:name w:val="List Number"/>
    <w:basedOn w:val="a3"/>
    <w:semiHidden/>
    <w:rsid w:val="00C42072"/>
    <w:pPr>
      <w:numPr>
        <w:numId w:val="9"/>
      </w:numPr>
    </w:pPr>
  </w:style>
  <w:style w:type="paragraph" w:styleId="2">
    <w:name w:val="List Number 2"/>
    <w:basedOn w:val="a3"/>
    <w:semiHidden/>
    <w:rsid w:val="00C42072"/>
    <w:pPr>
      <w:numPr>
        <w:numId w:val="10"/>
      </w:numPr>
    </w:pPr>
  </w:style>
  <w:style w:type="paragraph" w:styleId="3">
    <w:name w:val="List Number 3"/>
    <w:basedOn w:val="a3"/>
    <w:semiHidden/>
    <w:rsid w:val="00C42072"/>
    <w:pPr>
      <w:numPr>
        <w:numId w:val="11"/>
      </w:numPr>
    </w:pPr>
  </w:style>
  <w:style w:type="paragraph" w:styleId="4">
    <w:name w:val="List Number 4"/>
    <w:basedOn w:val="a3"/>
    <w:semiHidden/>
    <w:rsid w:val="00C42072"/>
    <w:pPr>
      <w:numPr>
        <w:numId w:val="12"/>
      </w:numPr>
    </w:pPr>
  </w:style>
  <w:style w:type="paragraph" w:styleId="5">
    <w:name w:val="List Number 5"/>
    <w:basedOn w:val="a3"/>
    <w:semiHidden/>
    <w:rsid w:val="00C42072"/>
    <w:pPr>
      <w:numPr>
        <w:numId w:val="13"/>
      </w:numPr>
    </w:pPr>
  </w:style>
  <w:style w:type="paragraph" w:styleId="af8">
    <w:name w:val="Message Header"/>
    <w:basedOn w:val="a3"/>
    <w:semiHidden/>
    <w:rsid w:val="00C42072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9">
    <w:name w:val="Normal (Web)"/>
    <w:basedOn w:val="a3"/>
    <w:semiHidden/>
    <w:rsid w:val="00C42072"/>
  </w:style>
  <w:style w:type="paragraph" w:styleId="afa">
    <w:name w:val="Normal Indent"/>
    <w:basedOn w:val="a3"/>
    <w:semiHidden/>
    <w:rsid w:val="00C42072"/>
    <w:pPr>
      <w:ind w:left="708"/>
    </w:pPr>
  </w:style>
  <w:style w:type="paragraph" w:styleId="afb">
    <w:name w:val="Note Heading"/>
    <w:basedOn w:val="a3"/>
    <w:next w:val="a3"/>
    <w:semiHidden/>
    <w:rsid w:val="00C42072"/>
  </w:style>
  <w:style w:type="character" w:styleId="afc">
    <w:name w:val="page number"/>
    <w:basedOn w:val="a4"/>
    <w:semiHidden/>
    <w:rsid w:val="009716A0"/>
    <w:rPr>
      <w:rFonts w:ascii="Arial" w:hAnsi="Arial"/>
      <w:sz w:val="22"/>
    </w:rPr>
  </w:style>
  <w:style w:type="paragraph" w:styleId="afd">
    <w:name w:val="Plain Text"/>
    <w:basedOn w:val="a3"/>
    <w:semiHidden/>
    <w:rsid w:val="00C42072"/>
    <w:rPr>
      <w:rFonts w:ascii="Courier New" w:hAnsi="Courier New" w:cs="Courier New"/>
      <w:sz w:val="20"/>
      <w:szCs w:val="20"/>
    </w:rPr>
  </w:style>
  <w:style w:type="paragraph" w:styleId="afe">
    <w:name w:val="Salutation"/>
    <w:basedOn w:val="a3"/>
    <w:next w:val="a3"/>
    <w:semiHidden/>
    <w:rsid w:val="00C42072"/>
  </w:style>
  <w:style w:type="paragraph" w:styleId="aff">
    <w:name w:val="Signature"/>
    <w:basedOn w:val="a3"/>
    <w:semiHidden/>
    <w:rsid w:val="00C42072"/>
    <w:pPr>
      <w:ind w:left="4252"/>
    </w:pPr>
  </w:style>
  <w:style w:type="character" w:styleId="aff0">
    <w:name w:val="Strong"/>
    <w:basedOn w:val="a4"/>
    <w:qFormat/>
    <w:rsid w:val="00E529AA"/>
    <w:rPr>
      <w:b/>
      <w:bCs/>
    </w:rPr>
  </w:style>
  <w:style w:type="paragraph" w:styleId="aff1">
    <w:name w:val="Subtitle"/>
    <w:basedOn w:val="a3"/>
    <w:qFormat/>
    <w:rsid w:val="00E529AA"/>
    <w:pPr>
      <w:spacing w:after="60"/>
      <w:jc w:val="center"/>
      <w:outlineLvl w:val="1"/>
    </w:pPr>
    <w:rPr>
      <w:rFonts w:ascii="Arial" w:hAnsi="Arial" w:cs="Arial"/>
    </w:rPr>
  </w:style>
  <w:style w:type="table" w:styleId="13">
    <w:name w:val="Table 3D effects 1"/>
    <w:basedOn w:val="a5"/>
    <w:semiHidden/>
    <w:rsid w:val="00C4207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5"/>
    <w:semiHidden/>
    <w:rsid w:val="00C4207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3D effects 3"/>
    <w:basedOn w:val="a5"/>
    <w:semiHidden/>
    <w:rsid w:val="00C42072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4">
    <w:name w:val="Table Classic 1"/>
    <w:basedOn w:val="a5"/>
    <w:semiHidden/>
    <w:rsid w:val="00C4207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a">
    <w:name w:val="Table Classic 2"/>
    <w:basedOn w:val="a5"/>
    <w:semiHidden/>
    <w:rsid w:val="00C42072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Classic 3"/>
    <w:basedOn w:val="a5"/>
    <w:semiHidden/>
    <w:rsid w:val="00C42072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5"/>
    <w:semiHidden/>
    <w:rsid w:val="00C42072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5">
    <w:name w:val="Table Colorful 1"/>
    <w:basedOn w:val="a5"/>
    <w:semiHidden/>
    <w:rsid w:val="00C42072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b">
    <w:name w:val="Table Colorful 2"/>
    <w:basedOn w:val="a5"/>
    <w:semiHidden/>
    <w:rsid w:val="00C42072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Colorful 3"/>
    <w:basedOn w:val="a5"/>
    <w:semiHidden/>
    <w:rsid w:val="00C42072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6">
    <w:name w:val="Table Columns 1"/>
    <w:basedOn w:val="a5"/>
    <w:semiHidden/>
    <w:rsid w:val="00C42072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Columns 2"/>
    <w:basedOn w:val="a5"/>
    <w:semiHidden/>
    <w:rsid w:val="00C42072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9">
    <w:name w:val="Table Columns 3"/>
    <w:basedOn w:val="a5"/>
    <w:semiHidden/>
    <w:rsid w:val="00C4207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5">
    <w:name w:val="Table Columns 4"/>
    <w:basedOn w:val="a5"/>
    <w:semiHidden/>
    <w:rsid w:val="00C42072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4">
    <w:name w:val="Table Columns 5"/>
    <w:basedOn w:val="a5"/>
    <w:semiHidden/>
    <w:rsid w:val="00C42072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2">
    <w:name w:val="Table Contemporary"/>
    <w:basedOn w:val="a5"/>
    <w:semiHidden/>
    <w:rsid w:val="00C42072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3">
    <w:name w:val="Table Elegant"/>
    <w:basedOn w:val="a5"/>
    <w:semiHidden/>
    <w:rsid w:val="00C42072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4">
    <w:name w:val="Table Grid"/>
    <w:basedOn w:val="a5"/>
    <w:semiHidden/>
    <w:rsid w:val="00C420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7">
    <w:name w:val="Table Grid 1"/>
    <w:basedOn w:val="a5"/>
    <w:semiHidden/>
    <w:rsid w:val="00C4207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Grid 2"/>
    <w:basedOn w:val="a5"/>
    <w:semiHidden/>
    <w:rsid w:val="00C42072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a">
    <w:name w:val="Table Grid 3"/>
    <w:basedOn w:val="a5"/>
    <w:semiHidden/>
    <w:rsid w:val="00C42072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Grid 4"/>
    <w:basedOn w:val="a5"/>
    <w:semiHidden/>
    <w:rsid w:val="00C42072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5">
    <w:name w:val="Table Grid 5"/>
    <w:basedOn w:val="a5"/>
    <w:semiHidden/>
    <w:rsid w:val="00C4207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0">
    <w:name w:val="Table Grid 6"/>
    <w:basedOn w:val="a5"/>
    <w:semiHidden/>
    <w:rsid w:val="00C4207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0">
    <w:name w:val="Table Grid 7"/>
    <w:basedOn w:val="a5"/>
    <w:semiHidden/>
    <w:rsid w:val="00C42072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0">
    <w:name w:val="Table Grid 8"/>
    <w:basedOn w:val="a5"/>
    <w:semiHidden/>
    <w:rsid w:val="00C4207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1">
    <w:name w:val="Table List 1"/>
    <w:basedOn w:val="a5"/>
    <w:semiHidden/>
    <w:rsid w:val="00C42072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">
    <w:name w:val="Table List 2"/>
    <w:basedOn w:val="a5"/>
    <w:semiHidden/>
    <w:rsid w:val="00C42072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">
    <w:name w:val="Table List 3"/>
    <w:basedOn w:val="a5"/>
    <w:semiHidden/>
    <w:rsid w:val="00C42072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4">
    <w:name w:val="Table List 4"/>
    <w:basedOn w:val="a5"/>
    <w:semiHidden/>
    <w:rsid w:val="00C4207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-5">
    <w:name w:val="Table List 5"/>
    <w:basedOn w:val="a5"/>
    <w:semiHidden/>
    <w:rsid w:val="00C4207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6">
    <w:name w:val="Table List 6"/>
    <w:basedOn w:val="a5"/>
    <w:semiHidden/>
    <w:rsid w:val="00C4207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-7">
    <w:name w:val="Table List 7"/>
    <w:basedOn w:val="a5"/>
    <w:semiHidden/>
    <w:rsid w:val="00C42072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-8">
    <w:name w:val="Table List 8"/>
    <w:basedOn w:val="a5"/>
    <w:semiHidden/>
    <w:rsid w:val="00C42072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aff5">
    <w:name w:val="Table Professional"/>
    <w:basedOn w:val="a5"/>
    <w:semiHidden/>
    <w:rsid w:val="00C42072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8">
    <w:name w:val="Table Simple 1"/>
    <w:basedOn w:val="a5"/>
    <w:semiHidden/>
    <w:rsid w:val="00C42072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Simple 2"/>
    <w:basedOn w:val="a5"/>
    <w:semiHidden/>
    <w:rsid w:val="00C42072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Simple 3"/>
    <w:basedOn w:val="a5"/>
    <w:semiHidden/>
    <w:rsid w:val="00C42072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9">
    <w:name w:val="Table Subtle 1"/>
    <w:basedOn w:val="a5"/>
    <w:semiHidden/>
    <w:rsid w:val="00C42072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Subtle 2"/>
    <w:basedOn w:val="a5"/>
    <w:semiHidden/>
    <w:rsid w:val="00C42072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6">
    <w:name w:val="Table Theme"/>
    <w:basedOn w:val="a5"/>
    <w:semiHidden/>
    <w:rsid w:val="00C420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0">
    <w:name w:val="Table Web 1"/>
    <w:basedOn w:val="a5"/>
    <w:semiHidden/>
    <w:rsid w:val="00C42072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20">
    <w:name w:val="Table Web 2"/>
    <w:basedOn w:val="a5"/>
    <w:semiHidden/>
    <w:rsid w:val="00C42072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-30">
    <w:name w:val="Table Web 3"/>
    <w:basedOn w:val="a5"/>
    <w:semiHidden/>
    <w:rsid w:val="00C42072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Title"/>
    <w:basedOn w:val="a3"/>
    <w:next w:val="12"/>
    <w:qFormat/>
    <w:rsid w:val="00E529AA"/>
    <w:pPr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12">
    <w:name w:val="Обычный1"/>
    <w:basedOn w:val="a3"/>
    <w:link w:val="Char"/>
    <w:rsid w:val="00C42072"/>
    <w:pPr>
      <w:widowControl w:val="0"/>
      <w:overflowPunct w:val="0"/>
      <w:autoSpaceDE w:val="0"/>
      <w:autoSpaceDN w:val="0"/>
      <w:adjustRightInd w:val="0"/>
      <w:ind w:firstLine="540"/>
      <w:jc w:val="both"/>
      <w:textAlignment w:val="baseline"/>
    </w:pPr>
    <w:rPr>
      <w:rFonts w:ascii="Arial" w:hAnsi="Arial" w:cs="Arial"/>
    </w:rPr>
  </w:style>
  <w:style w:type="paragraph" w:customStyle="1" w:styleId="aff8">
    <w:name w:val="Текст таблицы"/>
    <w:basedOn w:val="12"/>
    <w:rsid w:val="00EF19C0"/>
    <w:pPr>
      <w:ind w:firstLine="0"/>
      <w:jc w:val="left"/>
    </w:pPr>
    <w:rPr>
      <w:rFonts w:cs="Times New Roman"/>
      <w:sz w:val="20"/>
      <w:szCs w:val="20"/>
    </w:rPr>
  </w:style>
  <w:style w:type="table" w:customStyle="1" w:styleId="1a">
    <w:name w:val="Таблица1"/>
    <w:basedOn w:val="a5"/>
    <w:rsid w:val="00DF56C0"/>
    <w:rPr>
      <w:rFonts w:ascii="Arial" w:hAnsi="Arial"/>
      <w:sz w:val="18"/>
    </w:rPr>
    <w:tblPr>
      <w:tblInd w:w="0" w:type="dxa"/>
      <w:tblBorders>
        <w:top w:val="single" w:sz="4" w:space="0" w:color="auto"/>
        <w:left w:val="single" w:sz="12" w:space="0" w:color="auto"/>
        <w:bottom w:val="single" w:sz="4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jc w:val="center"/>
      </w:pPr>
      <w:rPr>
        <w:b/>
        <w:color w:val="auto"/>
      </w:rPr>
      <w:tblPr/>
      <w:tcPr>
        <w:tc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333399"/>
          <w:insideV w:val="single" w:sz="4" w:space="0" w:color="333399"/>
        </w:tcBorders>
        <w:shd w:val="clear" w:color="auto" w:fill="E6E6E6"/>
      </w:tcPr>
    </w:tblStylePr>
    <w:tblStylePr w:type="lastRow">
      <w:tblPr/>
      <w:tcPr>
        <w:tcBorders>
          <w:bottom w:val="single" w:sz="12" w:space="0" w:color="auto"/>
        </w:tcBorders>
      </w:tcPr>
    </w:tblStylePr>
  </w:style>
  <w:style w:type="paragraph" w:styleId="1b">
    <w:name w:val="toc 1"/>
    <w:basedOn w:val="a3"/>
    <w:next w:val="a3"/>
    <w:autoRedefine/>
    <w:uiPriority w:val="39"/>
    <w:rsid w:val="008746A3"/>
    <w:pPr>
      <w:tabs>
        <w:tab w:val="left" w:pos="480"/>
        <w:tab w:val="right" w:leader="dot" w:pos="9627"/>
      </w:tabs>
      <w:spacing w:before="120" w:after="120"/>
    </w:pPr>
    <w:rPr>
      <w:rFonts w:ascii="Arial" w:hAnsi="Arial"/>
      <w:b/>
      <w:bCs/>
      <w:caps/>
      <w:sz w:val="20"/>
      <w:szCs w:val="20"/>
    </w:rPr>
  </w:style>
  <w:style w:type="paragraph" w:styleId="2f0">
    <w:name w:val="toc 2"/>
    <w:basedOn w:val="a3"/>
    <w:next w:val="a3"/>
    <w:autoRedefine/>
    <w:uiPriority w:val="39"/>
    <w:rsid w:val="008746A3"/>
    <w:pPr>
      <w:ind w:left="240"/>
    </w:pPr>
    <w:rPr>
      <w:rFonts w:ascii="Arial" w:hAnsi="Arial"/>
      <w:smallCaps/>
      <w:sz w:val="20"/>
      <w:szCs w:val="20"/>
    </w:rPr>
  </w:style>
  <w:style w:type="paragraph" w:styleId="3c">
    <w:name w:val="toc 3"/>
    <w:basedOn w:val="a3"/>
    <w:next w:val="a3"/>
    <w:autoRedefine/>
    <w:uiPriority w:val="39"/>
    <w:rsid w:val="008746A3"/>
    <w:pPr>
      <w:ind w:left="480"/>
    </w:pPr>
    <w:rPr>
      <w:rFonts w:ascii="Arial" w:hAnsi="Arial"/>
      <w:i/>
      <w:iCs/>
      <w:sz w:val="20"/>
      <w:szCs w:val="20"/>
    </w:rPr>
  </w:style>
  <w:style w:type="paragraph" w:styleId="47">
    <w:name w:val="toc 4"/>
    <w:basedOn w:val="a3"/>
    <w:next w:val="a3"/>
    <w:autoRedefine/>
    <w:semiHidden/>
    <w:rsid w:val="008746A3"/>
    <w:pPr>
      <w:ind w:left="720"/>
    </w:pPr>
    <w:rPr>
      <w:rFonts w:ascii="Arial" w:hAnsi="Arial"/>
      <w:sz w:val="18"/>
      <w:szCs w:val="18"/>
    </w:rPr>
  </w:style>
  <w:style w:type="paragraph" w:styleId="56">
    <w:name w:val="toc 5"/>
    <w:basedOn w:val="a3"/>
    <w:next w:val="a3"/>
    <w:autoRedefine/>
    <w:semiHidden/>
    <w:rsid w:val="008746A3"/>
    <w:pPr>
      <w:ind w:left="960"/>
    </w:pPr>
    <w:rPr>
      <w:rFonts w:ascii="Arial" w:hAnsi="Arial"/>
      <w:sz w:val="18"/>
      <w:szCs w:val="18"/>
    </w:rPr>
  </w:style>
  <w:style w:type="paragraph" w:styleId="61">
    <w:name w:val="toc 6"/>
    <w:basedOn w:val="a3"/>
    <w:next w:val="a3"/>
    <w:autoRedefine/>
    <w:semiHidden/>
    <w:rsid w:val="008746A3"/>
    <w:pPr>
      <w:ind w:left="1200"/>
    </w:pPr>
    <w:rPr>
      <w:rFonts w:ascii="Arial" w:hAnsi="Arial"/>
      <w:sz w:val="18"/>
      <w:szCs w:val="18"/>
    </w:rPr>
  </w:style>
  <w:style w:type="paragraph" w:styleId="71">
    <w:name w:val="toc 7"/>
    <w:basedOn w:val="a3"/>
    <w:next w:val="a3"/>
    <w:autoRedefine/>
    <w:semiHidden/>
    <w:rsid w:val="008746A3"/>
    <w:pPr>
      <w:ind w:left="1440"/>
    </w:pPr>
    <w:rPr>
      <w:rFonts w:ascii="Arial" w:hAnsi="Arial"/>
      <w:sz w:val="18"/>
      <w:szCs w:val="18"/>
    </w:rPr>
  </w:style>
  <w:style w:type="paragraph" w:styleId="81">
    <w:name w:val="toc 8"/>
    <w:basedOn w:val="a3"/>
    <w:next w:val="a3"/>
    <w:autoRedefine/>
    <w:semiHidden/>
    <w:rsid w:val="008746A3"/>
    <w:pPr>
      <w:ind w:left="1680"/>
    </w:pPr>
    <w:rPr>
      <w:rFonts w:ascii="Arial" w:hAnsi="Arial"/>
      <w:sz w:val="18"/>
      <w:szCs w:val="18"/>
    </w:rPr>
  </w:style>
  <w:style w:type="paragraph" w:styleId="90">
    <w:name w:val="toc 9"/>
    <w:basedOn w:val="a3"/>
    <w:next w:val="a3"/>
    <w:autoRedefine/>
    <w:semiHidden/>
    <w:rsid w:val="008746A3"/>
    <w:pPr>
      <w:ind w:left="1920"/>
    </w:pPr>
    <w:rPr>
      <w:rFonts w:ascii="Arial" w:hAnsi="Arial"/>
      <w:sz w:val="18"/>
      <w:szCs w:val="18"/>
    </w:rPr>
  </w:style>
  <w:style w:type="character" w:customStyle="1" w:styleId="Char">
    <w:name w:val="Обычный Char"/>
    <w:basedOn w:val="a4"/>
    <w:link w:val="12"/>
    <w:rsid w:val="00950114"/>
    <w:rPr>
      <w:rFonts w:ascii="Arial" w:hAnsi="Arial" w:cs="Arial"/>
      <w:sz w:val="24"/>
      <w:szCs w:val="24"/>
      <w:lang w:val="ru-RU" w:eastAsia="ru-RU" w:bidi="ar-SA"/>
    </w:rPr>
  </w:style>
  <w:style w:type="paragraph" w:customStyle="1" w:styleId="aff9">
    <w:name w:val="Программа"/>
    <w:basedOn w:val="12"/>
    <w:rsid w:val="00C72389"/>
    <w:pPr>
      <w:ind w:firstLine="0"/>
    </w:pPr>
    <w:rPr>
      <w:rFonts w:ascii="Courier New" w:hAnsi="Courier New" w:cs="Courier New"/>
      <w:sz w:val="18"/>
      <w:szCs w:val="18"/>
    </w:rPr>
  </w:style>
  <w:style w:type="paragraph" w:customStyle="1" w:styleId="410">
    <w:name w:val="Заголовок 41"/>
    <w:basedOn w:val="41"/>
    <w:next w:val="12"/>
    <w:rsid w:val="0023600A"/>
    <w:pPr>
      <w:numPr>
        <w:numId w:val="14"/>
      </w:numPr>
    </w:pPr>
    <w:rPr>
      <w:rFonts w:ascii="Arial" w:hAnsi="Arial"/>
      <w:b w:val="0"/>
      <w:i/>
      <w:sz w:val="24"/>
    </w:rPr>
  </w:style>
  <w:style w:type="numbering" w:customStyle="1" w:styleId="10">
    <w:name w:val="Список1"/>
    <w:basedOn w:val="a6"/>
    <w:rsid w:val="00CC4BA0"/>
    <w:pPr>
      <w:numPr>
        <w:numId w:val="15"/>
      </w:numPr>
    </w:pPr>
  </w:style>
  <w:style w:type="paragraph" w:styleId="affa">
    <w:name w:val="caption"/>
    <w:basedOn w:val="a3"/>
    <w:next w:val="a3"/>
    <w:qFormat/>
    <w:rsid w:val="00E529AA"/>
    <w:rPr>
      <w:b/>
      <w:bCs/>
      <w:sz w:val="20"/>
      <w:szCs w:val="20"/>
    </w:rPr>
  </w:style>
  <w:style w:type="numbering" w:customStyle="1" w:styleId="a2">
    <w:name w:val="Буллеты"/>
    <w:rsid w:val="003E7F91"/>
    <w:pPr>
      <w:numPr>
        <w:numId w:val="16"/>
      </w:numPr>
    </w:pPr>
  </w:style>
  <w:style w:type="paragraph" w:customStyle="1" w:styleId="affb">
    <w:name w:val="Примечание"/>
    <w:basedOn w:val="12"/>
    <w:rsid w:val="00FA1702"/>
    <w:pPr>
      <w:keepLines/>
      <w:pBdr>
        <w:top w:val="single" w:sz="4" w:space="1" w:color="auto" w:shadow="1"/>
        <w:left w:val="single" w:sz="4" w:space="4" w:color="auto" w:shadow="1"/>
        <w:bottom w:val="single" w:sz="4" w:space="1" w:color="auto" w:shadow="1"/>
        <w:right w:val="single" w:sz="4" w:space="4" w:color="auto" w:shadow="1"/>
      </w:pBdr>
      <w:shd w:val="clear" w:color="auto" w:fill="E6E6E6"/>
      <w:ind w:firstLine="539"/>
    </w:pPr>
    <w:rPr>
      <w:sz w:val="22"/>
      <w:szCs w:val="22"/>
    </w:rPr>
  </w:style>
  <w:style w:type="character" w:customStyle="1" w:styleId="22">
    <w:name w:val="Заголовок 2 Знак"/>
    <w:basedOn w:val="a4"/>
    <w:link w:val="21"/>
    <w:rsid w:val="00E529AA"/>
    <w:rPr>
      <w:rFonts w:ascii="Arial" w:hAnsi="Arial" w:cs="Arial"/>
      <w:b/>
      <w:bCs/>
      <w:i/>
      <w:iCs/>
      <w:sz w:val="28"/>
      <w:szCs w:val="28"/>
    </w:rPr>
  </w:style>
  <w:style w:type="character" w:customStyle="1" w:styleId="2Char">
    <w:name w:val="Заголовок 2 Char"/>
    <w:basedOn w:val="22"/>
    <w:link w:val="210"/>
    <w:rsid w:val="003D1990"/>
    <w:rPr>
      <w:sz w:val="24"/>
      <w:shd w:val="clear" w:color="auto" w:fill="F3F3F3"/>
    </w:rPr>
  </w:style>
  <w:style w:type="character" w:customStyle="1" w:styleId="apple-converted-space">
    <w:name w:val="apple-converted-space"/>
    <w:basedOn w:val="a4"/>
    <w:rsid w:val="00223DE1"/>
  </w:style>
  <w:style w:type="paragraph" w:customStyle="1" w:styleId="Default">
    <w:name w:val="Default"/>
    <w:rsid w:val="00171CAE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Numbernospace-level1">
    <w:name w:val="Number no space - level 1"/>
    <w:basedOn w:val="Default"/>
    <w:next w:val="Default"/>
    <w:uiPriority w:val="99"/>
    <w:rsid w:val="00171CAE"/>
    <w:rPr>
      <w:color w:val="auto"/>
    </w:rPr>
  </w:style>
  <w:style w:type="paragraph" w:customStyle="1" w:styleId="Numberwithspace-level1">
    <w:name w:val="Number with space - level 1"/>
    <w:basedOn w:val="Default"/>
    <w:next w:val="Default"/>
    <w:uiPriority w:val="99"/>
    <w:rsid w:val="00171CAE"/>
    <w:rPr>
      <w:color w:val="auto"/>
    </w:rPr>
  </w:style>
  <w:style w:type="paragraph" w:styleId="affc">
    <w:name w:val="Balloon Text"/>
    <w:basedOn w:val="a3"/>
    <w:link w:val="affd"/>
    <w:rsid w:val="00477F79"/>
    <w:rPr>
      <w:rFonts w:ascii="Tahoma" w:hAnsi="Tahoma" w:cs="Tahoma"/>
      <w:sz w:val="16"/>
      <w:szCs w:val="16"/>
    </w:rPr>
  </w:style>
  <w:style w:type="character" w:customStyle="1" w:styleId="affd">
    <w:name w:val="Текст выноски Знак"/>
    <w:basedOn w:val="a4"/>
    <w:link w:val="affc"/>
    <w:rsid w:val="00477F7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6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40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24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9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3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2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yperlink" Target="mailto:&#1087;&#1086;&#1083;&#1100;&#1079;&#1086;&#1074;&#1072;&#1090;&#1077;&#1083;&#1103;@169.254.0.208/srv/repos/git/CMJ" TargetMode="External"/><Relationship Id="rId39" Type="http://schemas.openxmlformats.org/officeDocument/2006/relationships/image" Target="media/image2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oleObject" Target="embeddings/oleObject1.bin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de.google.com/p/gitextensions/downloads/lis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file:///\\FREENAS\distrib\FreeSoftware\java\SpringSource%20Tool%20Suite\" TargetMode="Externa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theme" Target="theme/theme1.xml"/><Relationship Id="rId10" Type="http://schemas.openxmlformats.org/officeDocument/2006/relationships/hyperlink" Target="http://www.vogella.de/articles/EGit/article.html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yperlink" Target="http://download.eclipse.org/egit/updates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sup.inttrust.ru:8081/nexus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ITugushev\Application%20Data\Microsoft\Templates\WorkTemplate_New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0E617D-F0E5-47A8-8684-60C5A218A6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WorkTemplate_New.dot</Template>
  <TotalTime>45</TotalTime>
  <Pages>25</Pages>
  <Words>1876</Words>
  <Characters>10699</Characters>
  <Application>Microsoft Office Word</Application>
  <DocSecurity>0</DocSecurity>
  <Lines>89</Lines>
  <Paragraphs>25</Paragraphs>
  <ScaleCrop>false</ScaleCrop>
  <Company/>
  <LinksUpToDate>false</LinksUpToDate>
  <CharactersWithSpaces>12550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Тугушев И.А.</dc:creator>
  <cp:lastModifiedBy>Тугушев И.А.</cp:lastModifiedBy>
  <cp:revision>10</cp:revision>
  <cp:lastPrinted>1601-01-01T00:00:00Z</cp:lastPrinted>
  <dcterms:created xsi:type="dcterms:W3CDTF">2013-05-06T15:10:00Z</dcterms:created>
  <dcterms:modified xsi:type="dcterms:W3CDTF">2013-05-06T16:21:00Z</dcterms:modified>
</cp:coreProperties>
</file>